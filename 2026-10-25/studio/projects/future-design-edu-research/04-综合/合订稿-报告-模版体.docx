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6"/>
        <w:jc w:val="center"/>
      </w:pPr>
      <w:r>
        <w:t>面向“十五五”的设计专业研究生教育需求缺口研究</w:t>
      </w:r>
    </w:p>
    <w:p>
      <w:pPr>
        <w:pStyle w:val="a3"/>
        <w:jc w:val="center"/>
      </w:pPr>
      <w:r>
        <w:rPr>
          <w:sz w:val="24"/>
        </w:rPr>
        <w:t>——基于需求侧证据与培养方案课名层的跨源分析</w:t>
      </w:r>
    </w:p>
    <w:p>
      <w:pPr>
        <w:pStyle w:val="1"/>
      </w:pPr>
      <w:r>
        <w:t>摘要</w:t>
      </w:r>
    </w:p>
    <w:p>
      <w:pPr>
        <w:pStyle w:val="a3"/>
        <w:ind w:firstLine="480"/>
      </w:pPr>
      <w:r>
        <w:t>随着生成式人工智能进入设计领域，设计教育应当教授何种知识重新成为具有争议的问题。本研究以国家“十五五”时期（2026—2030）为时间锚点，回答设计专业研究生教育应当为学生补充何种支持。研究把需求侧区分为学生自述与世界要求两条彼此独立的证据线，前者由三次问卷、两次半结构访谈与桌面研究构成，后者由设计类岗位说明书 103 条、2026 年国家公务员考试职位表、国家与制度文本 9 件以及世界经济论坛《未来的工作》三期报告构成；供给侧以国内外 16 所院校的设计类研究生培养方案为观测对象，其中 14 所能够取得课程名称一级的数据。研究采用多来源需求评估</w:t>
      </w:r>
      <w:r>
        <w:rPr>
          <w:vertAlign w:val="superscript"/>
        </w:rPr>
        <w:t>[1]</w:t>
      </w:r>
      <w:r>
        <w:t>作为总体框架，采用收敛式混合方法</w:t>
      </w:r>
      <w:r>
        <w:rPr>
          <w:vertAlign w:val="superscript"/>
        </w:rPr>
        <w:t>[2]</w:t>
      </w:r>
      <w:r>
        <w:t>作为设计类型，并按照开放式编码、主轴编码与选择编码的三级程序处理性质不同的语料，最后以缺口方程将需求两侧的并集与学校已教相减，据以判定缺口。研究发现，学生一侧在方向上已经形成共识，而在专业方向上呈现分化，并把生成式人工智能定位为辅助性手段；世界一侧所要求的并非“设计岗”这一身份标签，而是一组跨岗位的动作能力，其中系统化设计意识与市场研究两项在课程名义层缺乏对应；供给侧的响应集中于实践与项目类、技法与媒介类课程，对工作方式类能力与判断类能力的回应相对薄弱。据此，本研究提出三处教育支持方向，即把系统化设计与市场研究由隐含要求转为正式课程、开设以判断为目标的人工智能课程、把项目制环节制度化。结论部分按小组承担的五个研究问题逐条作答，涉及学习与发展规划中的痛点、面向未来最需要的教育支持、人工智能的角色与决定权归属、不同学科背景学生的学习需求差异，以及应优先进入学生教育系统的内容。</w:t>
      </w:r>
    </w:p>
    <w:p>
      <w:pPr>
        <w:pStyle w:val="a3"/>
        <w:ind w:firstLine="480"/>
      </w:pPr>
      <w:r>
        <w:t>关键词：设计教育；需求评估；技能错配；场域；行动者网络；跨源对照</w:t>
      </w:r>
    </w:p>
    <w:p>
      <w:pPr>
        <w:pStyle w:val="1"/>
      </w:pPr>
      <w:r>
        <w:t>绪论</w:t>
      </w:r>
    </w:p>
    <w:p>
      <w:pPr>
        <w:pStyle w:val="a3"/>
        <w:ind w:firstLine="480"/>
      </w:pPr>
      <w:r>
        <w:t>随着互联网与数字技术的持续发展，设计行业的工作方式在近十年间发生了明显变化，其中生成式人工智能的进入影响尤为直接。设计工具与工作方式的变化以月为单位，而培养方案的修订以年为单位，两种节奏之间的错位，使“面向未来应当教什么”这一问题具有现实的紧迫性。在此背景下，设计教育界出现了两种不同的判断：一种出于技术替代的忧虑，认为造型与执行类技能面临价值重估；另一种强调教育系统的惯性，认为课程体系的调整周期远长于技术迭代周期。两种判断的分歧并不单纯是技术问题，其背后涉及设计劳动的社会分工、专业身份的边界以及教育资格的价值兑现方式。</w:t>
      </w:r>
    </w:p>
    <w:p>
      <w:pPr>
        <w:pStyle w:val="a3"/>
        <w:ind w:firstLine="480"/>
      </w:pPr>
      <w:r>
        <w:t>本研究要回答的问题是：面向“十五五”时期，设计专业研究生教育应当为学生补充何种支持。回答这一问题，需要先限定提问中的四个要素。就对象而言，本研究聚焦设计专业的研究生，不将其泛化为全部设计从业者；本科阶段的培养目标与出口结构同研究生阶段存在制度性差异，非学历设计从业者亦不经过培养方案这一制度通道，若将二者纳入同一框架，所谓教育支持便失去了明确的落点。就时间而言，“未来”需要可核验的锚点，本研究取“十五五”时期（2026—2030）：研究者本人于 2026 年入学、预计 2029 年毕业，其职业生涯的第一站正落在该时期及其后。</w:t>
      </w:r>
    </w:p>
    <w:p>
      <w:pPr>
        <w:pStyle w:val="a3"/>
        <w:ind w:firstLine="480"/>
      </w:pPr>
      <w:r>
        <w:t>就议题而言，本研究关注的是人工智能进入设计领域之后的知识重组问题；就需求而言，本研究追问的是教育意义上的支持，而非学生的偏好清单。常见的做法是通过访谈与问卷收集学生“想要什么”，本研究则反向追问“世界在要什么”，并要求这一追问经过“教育系统当下能够承接什么”的过滤。这一取向并不意味着学生的需要无须考察，也不意味着将雇主话语直接等同于教育目的，而是主张对“需要什么”的回答不应停留在自我陈述层面，应当先厘清外部世界对设计能力的要求结构与教育系统的实际供给状态，再讨论某项支持是否成立。</w:t>
      </w:r>
    </w:p>
    <w:p>
      <w:pPr>
        <w:pStyle w:val="a3"/>
        <w:ind w:firstLine="480"/>
      </w:pPr>
      <w:r>
        <w:t>据此，本研究以缺口方程组织全部分析：学生需要并世界需要，减去学校已教，余数即为缺口。取并集而非交集，是因为只承认两侧共识会系统性地遗漏两类关键需求：一类是制度与趋势已经提出而市场尚未反映的能力，例如绿色设计；另一类是市场已经要求而学生尚未意识到的能力，例如系统化设计意识与市场研究。与此同时，本研究为论断设定三条边界：学生的自述属于需要的表达，可以作为理解其处境与期待的入口，但不能充当判据；雇主话语不等于教育目的，只能由工作年限自然积累的要求不计入课程缺口；学校已教的观测止于课程名称层面，“课名没有”与“没有教”并非同一命题。</w:t>
      </w:r>
    </w:p>
    <w:p>
      <w:pPr>
        <w:pStyle w:val="a3"/>
        <w:ind w:firstLine="480"/>
      </w:pPr>
      <w:r>
        <w:t>将上述问题置于设计学与社会学的交叉视野中，可以看到三重关联。其一，培养方案中的课程设置并不只是知识清单，它同时是一套分类与筛选装置，何种能力被承认为专业、何种能力被归入经验、何种能力被推给市场，实际决定了学生所能积累的文化资本结构</w:t>
      </w:r>
      <w:r>
        <w:rPr>
          <w:vertAlign w:val="superscript"/>
        </w:rPr>
        <w:t>[6]</w:t>
      </w:r>
      <w:r>
        <w:t>。其二，招聘文本中的能力要求并不只是技能清单，它是雇主在劳动力市场中进行筛选的话语形式，其措辞与门槛设置反映了特定位置对候选人资格的界定方式</w:t>
      </w:r>
      <w:r>
        <w:rPr>
          <w:vertAlign w:val="superscript"/>
        </w:rPr>
        <w:t>[5]</w:t>
      </w:r>
      <w:r>
        <w:t>。其三，政策文本与趋势报告中的议程设置并不只是背景信息，它们通过话语生产未来想象，并经由学科目录、学分规定与评价指标等中介环节间接塑造院校的课程决策</w:t>
      </w:r>
      <w:r>
        <w:rPr>
          <w:vertAlign w:val="superscript"/>
        </w:rPr>
        <w:t>[8]</w:t>
      </w:r>
      <w:r>
        <w:t>。因此，本研究不把设计教育视为技术与审美的内部问题，而将其视为社会关系与文化意义被物质化、制度化的一个具体环节，相应的经验任务则是辨认这一环节中的要求结构、供给结构与二者之间的落差。</w:t>
      </w:r>
    </w:p>
    <w:p>
      <w:pPr>
        <w:pStyle w:val="a3"/>
        <w:ind w:firstLine="480"/>
      </w:pPr>
      <w:r>
        <w:t>全文结构如下：第二部分说明研究对象、研究问题、研究方法以及缺口判定与优先次序规则；第三部分处理学生需求侧的资料；第四部分处理市场与制度需求侧的资料；第五部分处理教育供给侧的课程名义层资料；第六部分给出研究结论、对五个研究问题的回答、教育支持方向、理论意涵、研究不足与未来展望。</w:t>
      </w:r>
    </w:p>
    <w:p>
      <w:pPr>
        <w:pStyle w:val="1"/>
      </w:pPr>
      <w:r>
        <w:t>研究设计</w:t>
      </w:r>
    </w:p>
    <w:p>
      <w:pPr>
        <w:pStyle w:val="2"/>
      </w:pPr>
      <w:r>
        <w:t>研究对象与研究问题</w:t>
      </w:r>
    </w:p>
    <w:p>
      <w:pPr>
        <w:pStyle w:val="a3"/>
        <w:ind w:firstLine="480"/>
      </w:pPr>
      <w:r>
        <w:t>本研究的对象是设计专业研究生教育中的需求与供给关系，包含三类对象：其一是需求主体，即设计专业的研究生，其需求表达通过问卷与访谈获得；其二是需求信号来源，即雇主与制度环境的公开文本，包括招聘信息、国家政策文件与国际组织的趋势报告，它们并不直接言说学生的需要，却构成专业能力要求的现实语境；其三是供给主体，即国内外院校的培养方案，其可观测部分为课程名称。时间范围锚定于 2026 年至 2030 年。</w:t>
      </w:r>
    </w:p>
    <w:p>
      <w:pPr>
        <w:pStyle w:val="a3"/>
        <w:ind w:firstLine="480"/>
      </w:pPr>
      <w:r>
        <w:t>研究问题被拆解为四问。第一问指向需求侧，分别刻画学生一侧与世界一侧所要求的内容及其一致与分化之处。第二问指向供给侧，以培养方案的课程名义层为观测点，并引入年份之间的纵向对照。第三问处理两侧相减之后所剩余的缺口，要求每一处缺口均落到可指认的条目。第四问涉及这些缺口的优先次序以及进入培养体系的形态与顺序，此问属教育专业判断，本研究仅提出依据与候选方案，具体判断由研究者以教师视角另行讨论。</w:t>
      </w:r>
    </w:p>
    <w:p>
      <w:pPr>
        <w:pStyle w:val="2"/>
      </w:pPr>
      <w:r>
        <w:t>研究方法</w:t>
      </w:r>
    </w:p>
    <w:p>
      <w:pPr>
        <w:pStyle w:val="a3"/>
        <w:ind w:firstLine="480"/>
      </w:pPr>
      <w:r>
        <w:t>本研究采用多来源需求评估的三阶段框架作为总体安排</w:t>
      </w:r>
      <w:r>
        <w:rPr>
          <w:vertAlign w:val="superscript"/>
        </w:rPr>
        <w:t>[1]</w:t>
      </w:r>
      <w:r>
        <w:t>，采用收敛式混合方法作为设计类型</w:t>
      </w:r>
      <w:r>
        <w:rPr>
          <w:vertAlign w:val="superscript"/>
        </w:rPr>
        <w:t>[2]</w:t>
      </w:r>
      <w:r>
        <w:t>。由于小组五人分头就五个问题同时开始调研，学生自述、市场与制度文本以及培养方案三者在材料性质与测量尺度上并不相同：前者是主观表达，中者是行动者话语，后者是机构行为痕迹，其尺度分别涉及选择比例、量表均值、频次与文本表述，任何单一方法均无法同时承接。为避免把不同尺度的证据强行通约，本研究将所有来源的发现翻译到同一份需求项清单之上，逐项标注每份材料对该项究竟构成支持、矛盾还是没有涉及，再依三档处理：多源收敛者进入结论，单源独有者进入讨论，相互矛盾者单独报告而不强行调和。</w:t>
      </w:r>
    </w:p>
    <w:p>
      <w:pPr>
        <w:pStyle w:val="a3"/>
        <w:ind w:firstLine="480"/>
      </w:pPr>
      <w:r>
        <w:t>具体方法包括文献研究法、问卷调查法、半结构访谈法、桌面研究法、定向内容分析法</w:t>
      </w:r>
      <w:r>
        <w:rPr>
          <w:vertAlign w:val="superscript"/>
        </w:rPr>
        <w:t>[3]</w:t>
      </w:r>
      <w:r>
        <w:t>与跨源对照法。其中，前四种方法用于采集与初步整理，定向内容分析用于处理招聘文本并生成能力框架，跨源对照用于把能力项与政策、趋势、课程三类文本逐格对映。针对性质不同的语料，编码程序分别设计：招聘文本属于句子级的能力要求，采用双模型独立编码，配合约两成样本的人工复核与人工盲编，编码时须逐字标出支撑判断的证据句；政策文本的主语是国家与产业而非个人，采用主题归纳并保持主语警觉，不将政策任务转写为“学生应具备”的表述；趋势报告属于预测性叙述，采用词边界扫描并逐项核对图表数值；课程名称是高度压缩的机构行为痕迹，采用规则先行的机械归类并披露误分项；国考职位表则是结构化的门槛数据，其编码实质是分类计数。</w:t>
      </w:r>
    </w:p>
    <w:p>
      <w:pPr>
        <w:pStyle w:val="2"/>
      </w:pPr>
      <w:r>
        <w:t>缺口判定与优先次序规则</w:t>
      </w:r>
    </w:p>
    <w:p>
      <w:pPr>
        <w:pStyle w:val="a3"/>
        <w:ind w:firstLine="480"/>
      </w:pPr>
      <w:r>
        <w:t>缺口判定的条件是：需求侧有证据表明该项被要求，且供给侧在公开的课程名义层查无对应，两端均须落到可指认的条目；同时显式排除只能由工作年限自然积累的要求。优先次序由三道筛选确定，依次考察证据强度、教育可及性与不可替代性。证据强度考察该项是否获得多源收敛的证据，以及一手材料是否优先于二手转述；教育可及性考察学校能否在课程或项目环节提供相应支持；不可替代性考察该项能否在工作年限中自然积累，若能，则课程化的必要性相应下降。三道均通过者进入结论建议，通过两道者进入讨论，仅通过一道者列为观察项。上述规则汇总于附录表 A2。</w:t>
      </w:r>
    </w:p>
    <w:p>
      <w:pPr>
        <w:pStyle w:val="2"/>
      </w:pPr>
      <w:r>
        <w:t>资料处理与信度</w:t>
      </w:r>
    </w:p>
    <w:p>
      <w:pPr>
        <w:pStyle w:val="a3"/>
        <w:ind w:firstLine="480"/>
      </w:pPr>
      <w:r>
        <w:t>编码手册经历两次修订，最终版本包含 28 项能力与一个不属于能力框架的岗位经验小节。手册的修订记录分为三类：初次比对之后所作的能力项边界裁决，编号 R1 至 R11；能力项边界的再次审定，编号 R12 至 R14；以及把无法归入既有项的表述集中归纳为新的能力项，编号 R17 至 R22。在质量控制方面，本研究记录了三项信度证据：在 21 条复核样本中，两位编码者在能力层级上一致的有 57 处，在能力族上一致的有 20 处，而在“某条文本是否命中某项能力”这一判断上一致的仅 5 处，说明层级与族类的归类稳定性明显高于逐项命中判断；争议最大的能力项在边界收紧之后，其 κ 值由 0.34 升至 0.88</w:t>
      </w:r>
      <w:r>
        <w:rPr>
          <w:vertAlign w:val="superscript"/>
        </w:rPr>
        <w:t>[4]</w:t>
      </w:r>
      <w:r>
        <w:t>，表明编码规则的细化对信度具有实质作用；研究者本人对 3 条文本所作独立盲编与主编码的 Jaccard 相似度均值为 0.32，样本量过小，不足以支撑稳定的信度系数，此项仅作参考。此外，词频统计以文本全文为分母，政策纲要去除空白后共计 76,841 个字符。</w:t>
      </w:r>
    </w:p>
    <w:p>
      <w:pPr>
        <w:pStyle w:val="a3"/>
        <w:ind w:firstLine="480"/>
      </w:pPr>
      <w:r>
        <w:t>本研究的资料口径纪律如下，其明细见附录。市场面百分比的分母为 103 条独立招聘需求，而非发布次数，国内层与海外层不得直接比较数值；岗位任务谱的分母为 693 句与 103 个岗位，一句可以计入多类；三份问卷的分母分别为 72、55 与 21，问卷 C 多数题目为 20，三者不可合并统计；课程名称关键词对照表的分母是表格行数而非课程门数；学分口径不可跨校比较数值。项目文件中标注为“全量 284”的数据为去重修正之前的旧值，现行口径为全量 285、海外层 268。</w:t>
      </w:r>
    </w:p>
    <w:p>
      <w:pPr>
        <w:pStyle w:val="1"/>
      </w:pPr>
      <w:r>
        <w:t>资料分析（一）：学生需求侧</w:t>
      </w:r>
    </w:p>
    <w:p>
      <w:pPr>
        <w:pStyle w:val="2"/>
      </w:pPr>
      <w:r>
        <w:t>调研过程与样本描述</w:t>
      </w:r>
    </w:p>
    <w:p>
      <w:pPr>
        <w:pStyle w:val="a3"/>
        <w:ind w:firstLine="480"/>
      </w:pPr>
      <w:r>
        <w:t>学生需求侧的资料由小组组员承担的四条采集线构成。问卷 A 共 17 题，有效样本 72 份，其中研究生 52 人、本科生 20 人，经微信、链接与手机提交三种渠道于 2026 年 10 月 2 日至 5 日回收。问卷 B 共 10 题，有效样本 55 份，其中研究生 39 人、本科生 16 人，经微信渠道于 10 月 1 日至 2 日回收，另附 4 人访谈。问卷 C 发放 30 份、回收 21 份，多数题目的有效人次为 20，同为微信渠道，于 10 月 3 日至 5 日回收，另附研二学生访谈。桌面研究的材料取自知网与小红书、抖音、微博三个平台，属于二手材料。由于三份问卷的题目与选项并不一致、分母亦不相同，本研究不对其作合并统计，只作同向或反向的定性收敛。三次问卷的样本构成与回收情况如表 1 所示。</w:t>
      </w:r>
    </w:p>
    <w:p>
      <w:pPr>
        <w:pStyle w:val="a3"/>
        <w:jc w:val="center"/>
      </w:pPr>
      <w:r>
        <w:rPr>
          <w:b/>
          <w:sz w:val="21"/>
        </w:rPr>
        <w:t>表 1　三次问卷的样本构成与回收情况</w:t>
      </w:r>
    </w:p>
    <w:tbl>
      <w:tblPr>
        <w:tblStyle w:val="afb"/>
        <w:tblW w:type="auto" w:w="0"/>
        <w:tblLook w:firstColumn="1" w:firstRow="1" w:lastColumn="0" w:lastRow="0" w:noHBand="0" w:noVBand="1" w:val="04A0"/>
      </w:tblPr>
      <w:tblGrid>
        <w:gridCol w:w="2100"/>
        <w:gridCol w:w="2100"/>
        <w:gridCol w:w="2100"/>
        <w:gridCol w:w="2100"/>
      </w:tblGrid>
      <w:tr>
        <w:tc>
          <w:tcPr>
            <w:tcW w:type="dxa" w:w="2100"/>
          </w:tcPr>
          <w:p>
            <w:pPr>
              <w:jc w:val="center"/>
            </w:pPr>
            <w:r/>
            <w:r>
              <w:rPr>
                <w:b/>
              </w:rPr>
              <w:t>项目</w:t>
            </w:r>
          </w:p>
        </w:tc>
        <w:tc>
          <w:tcPr>
            <w:tcW w:type="dxa" w:w="2100"/>
          </w:tcPr>
          <w:p>
            <w:pPr>
              <w:jc w:val="center"/>
            </w:pPr>
            <w:r/>
            <w:r>
              <w:rPr>
                <w:b/>
              </w:rPr>
              <w:t>问卷 A（题 5）</w:t>
            </w:r>
          </w:p>
        </w:tc>
        <w:tc>
          <w:tcPr>
            <w:tcW w:type="dxa" w:w="2100"/>
          </w:tcPr>
          <w:p>
            <w:pPr>
              <w:jc w:val="center"/>
            </w:pPr>
            <w:r/>
            <w:r>
              <w:rPr>
                <w:b/>
              </w:rPr>
              <w:t>问卷 B（题 4）</w:t>
            </w:r>
          </w:p>
        </w:tc>
        <w:tc>
          <w:tcPr>
            <w:tcW w:type="dxa" w:w="2100"/>
          </w:tcPr>
          <w:p>
            <w:pPr>
              <w:jc w:val="center"/>
            </w:pPr>
            <w:r/>
            <w:r>
              <w:rPr>
                <w:b/>
              </w:rPr>
              <w:t>问卷 C（题 1）</w:t>
            </w:r>
          </w:p>
        </w:tc>
      </w:tr>
      <w:tr>
        <w:tc>
          <w:tcPr>
            <w:tcW w:type="dxa" w:w="2100"/>
          </w:tcPr>
          <w:p>
            <w:r>
              <w:t>有效样本</w:t>
            </w:r>
          </w:p>
        </w:tc>
        <w:tc>
          <w:tcPr>
            <w:tcW w:type="dxa" w:w="2100"/>
          </w:tcPr>
          <w:p>
            <w:r>
              <w:t>72（研究生 52、本科生 20）</w:t>
            </w:r>
          </w:p>
        </w:tc>
        <w:tc>
          <w:tcPr>
            <w:tcW w:type="dxa" w:w="2100"/>
          </w:tcPr>
          <w:p>
            <w:r>
              <w:t>55（研究生 39、本科生 16）</w:t>
            </w:r>
          </w:p>
        </w:tc>
        <w:tc>
          <w:tcPr>
            <w:tcW w:type="dxa" w:w="2100"/>
          </w:tcPr>
          <w:p>
            <w:r>
              <w:t>回收 21，多数题有效 20</w:t>
            </w:r>
          </w:p>
        </w:tc>
      </w:tr>
      <w:tr>
        <w:tc>
          <w:tcPr>
            <w:tcW w:type="dxa" w:w="2100"/>
          </w:tcPr>
          <w:p>
            <w:r>
              <w:t>题目数</w:t>
            </w:r>
          </w:p>
        </w:tc>
        <w:tc>
          <w:tcPr>
            <w:tcW w:type="dxa" w:w="2100"/>
          </w:tcPr>
          <w:p>
            <w:r>
              <w:t>17 题</w:t>
            </w:r>
          </w:p>
        </w:tc>
        <w:tc>
          <w:tcPr>
            <w:tcW w:type="dxa" w:w="2100"/>
          </w:tcPr>
          <w:p>
            <w:r>
              <w:t>10 题</w:t>
            </w:r>
          </w:p>
        </w:tc>
        <w:tc>
          <w:tcPr>
            <w:tcW w:type="dxa" w:w="2100"/>
          </w:tcPr>
          <w:p>
            <w:r>
              <w:t>16 题（含研三及毕业生分支）</w:t>
            </w:r>
          </w:p>
        </w:tc>
      </w:tr>
      <w:tr>
        <w:tc>
          <w:tcPr>
            <w:tcW w:type="dxa" w:w="2100"/>
          </w:tcPr>
          <w:p>
            <w:r>
              <w:t>回收渠道</w:t>
            </w:r>
          </w:p>
        </w:tc>
        <w:tc>
          <w:tcPr>
            <w:tcW w:type="dxa" w:w="2100"/>
          </w:tcPr>
          <w:p>
            <w:r>
              <w:t>微信 57、链接 9、手机提交 6</w:t>
            </w:r>
          </w:p>
        </w:tc>
        <w:tc>
          <w:tcPr>
            <w:tcW w:type="dxa" w:w="2100"/>
          </w:tcPr>
          <w:p>
            <w:r>
              <w:t>微信 55</w:t>
            </w:r>
          </w:p>
        </w:tc>
        <w:tc>
          <w:tcPr>
            <w:tcW w:type="dxa" w:w="2100"/>
          </w:tcPr>
          <w:p>
            <w:r>
              <w:t>微信 21</w:t>
            </w:r>
          </w:p>
        </w:tc>
      </w:tr>
      <w:tr>
        <w:tc>
          <w:tcPr>
            <w:tcW w:type="dxa" w:w="2100"/>
          </w:tcPr>
          <w:p>
            <w:r>
              <w:t>回收时间</w:t>
            </w:r>
          </w:p>
        </w:tc>
        <w:tc>
          <w:tcPr>
            <w:tcW w:type="dxa" w:w="2100"/>
          </w:tcPr>
          <w:p>
            <w:r>
              <w:t>2026-10-02 至 10-05</w:t>
            </w:r>
          </w:p>
        </w:tc>
        <w:tc>
          <w:tcPr>
            <w:tcW w:type="dxa" w:w="2100"/>
          </w:tcPr>
          <w:p>
            <w:r>
              <w:t>2026-10-01 至 10-02</w:t>
            </w:r>
          </w:p>
        </w:tc>
        <w:tc>
          <w:tcPr>
            <w:tcW w:type="dxa" w:w="2100"/>
          </w:tcPr>
          <w:p>
            <w:r>
              <w:t>2026-10-03 至 10-05</w:t>
            </w:r>
          </w:p>
        </w:tc>
      </w:tr>
      <w:tr>
        <w:tc>
          <w:tcPr>
            <w:tcW w:type="dxa" w:w="2100"/>
          </w:tcPr>
          <w:p>
            <w:r>
              <w:t>答题用时中位数</w:t>
            </w:r>
          </w:p>
        </w:tc>
        <w:tc>
          <w:tcPr>
            <w:tcW w:type="dxa" w:w="2100"/>
          </w:tcPr>
          <w:p>
            <w:r>
              <w:t>133 秒</w:t>
            </w:r>
          </w:p>
        </w:tc>
        <w:tc>
          <w:tcPr>
            <w:tcW w:type="dxa" w:w="2100"/>
          </w:tcPr>
          <w:p>
            <w:r>
              <w:t>84 秒</w:t>
            </w:r>
          </w:p>
        </w:tc>
        <w:tc>
          <w:tcPr>
            <w:tcW w:type="dxa" w:w="2100"/>
          </w:tcPr>
          <w:p>
            <w:r>
              <w:t>84 秒</w:t>
            </w:r>
          </w:p>
        </w:tc>
      </w:tr>
      <w:tr>
        <w:tc>
          <w:tcPr>
            <w:tcW w:type="dxa" w:w="2100"/>
          </w:tcPr>
          <w:p>
            <w:r>
              <w:t>附带访谈</w:t>
            </w:r>
          </w:p>
        </w:tc>
        <w:tc>
          <w:tcPr>
            <w:tcW w:type="dxa" w:w="2100"/>
          </w:tcPr>
          <w:p>
            <w:r>
              <w:t>无</w:t>
            </w:r>
          </w:p>
        </w:tc>
        <w:tc>
          <w:tcPr>
            <w:tcW w:type="dxa" w:w="2100"/>
          </w:tcPr>
          <w:p>
            <w:r>
              <w:t>4 人（提纲 6 问）</w:t>
            </w:r>
          </w:p>
        </w:tc>
        <w:tc>
          <w:tcPr>
            <w:tcW w:type="dxa" w:w="2100"/>
          </w:tcPr>
          <w:p>
            <w:r>
              <w:t>研二学生（提纲 12 问）</w:t>
            </w:r>
          </w:p>
        </w:tc>
      </w:tr>
    </w:tbl>
    <w:p>
      <w:pPr>
        <w:pStyle w:val="a3"/>
      </w:pPr>
    </w:p>
    <w:p>
      <w:pPr>
        <w:pStyle w:val="2"/>
      </w:pPr>
      <w:r>
        <w:t>需求方向与资源缺口</w:t>
      </w:r>
    </w:p>
    <w:p>
      <w:pPr>
        <w:pStyle w:val="a3"/>
        <w:ind w:firstLine="480"/>
      </w:pPr>
      <w:r>
        <w:t>问卷 A 所测量的是学生对未来趋势的认知结构。在选择型题目中，跨学科被选择 46 次、人工智能 38 次、可持续 35 次、项目制 34 次，各项之间的差距并不悬殊；在关于资源短缺的判断中，可持续、跨学科师资、人工智能工具与企业项目同样位居前列，与趋势判断形成呼应。五道需求强度题的均值极差仅为 0.15，不构成可解释的排序，因此本研究只将其读作上述方向均被认为需要。对“课程与行业需求脱节”这一判断的认同均值为 3.89，同意与非常同意者合计 50 人，不同意者为 0，说明学生对该问题的感知具有一致性。</w:t>
      </w:r>
    </w:p>
    <w:p>
      <w:pPr>
        <w:pStyle w:val="a3"/>
        <w:ind w:firstLine="480"/>
      </w:pPr>
      <w:r>
        <w:t>按专业方向交叉之后，侧重出现分化：数字媒体与工业设计偏向设计与人工智能的结合，环境艺术偏向可持续与社会创新，视觉传达偏向商业落地与品牌表达。需要说明的是，交叉比例的分母是各方向的受访人数，样本规模有限，因此本研究仅据此作“需求具有方向性”的判断，而不作方向之间的强弱比较。问卷 A 的主要结果如表 2 所示。</w:t>
      </w:r>
    </w:p>
    <w:p>
      <w:pPr>
        <w:pStyle w:val="a3"/>
        <w:jc w:val="center"/>
      </w:pPr>
      <w:r>
        <w:rPr>
          <w:b/>
          <w:sz w:val="21"/>
        </w:rPr>
        <w:t>表 2　三次问卷的主要结果</w:t>
      </w:r>
    </w:p>
    <w:tbl>
      <w:tblPr>
        <w:tblStyle w:val="afb"/>
        <w:tblW w:type="auto" w:w="0"/>
        <w:tblLook w:firstColumn="1" w:firstRow="1" w:lastColumn="0" w:lastRow="0" w:noHBand="0" w:noVBand="1" w:val="04A0"/>
      </w:tblPr>
      <w:tblGrid>
        <w:gridCol w:w="4201"/>
        <w:gridCol w:w="4201"/>
      </w:tblGrid>
      <w:tr>
        <w:tc>
          <w:tcPr>
            <w:tcW w:type="dxa" w:w="4201"/>
          </w:tcPr>
          <w:p>
            <w:pPr>
              <w:jc w:val="center"/>
            </w:pPr>
            <w:r/>
            <w:r>
              <w:rPr>
                <w:b/>
              </w:rPr>
              <w:t>主题</w:t>
            </w:r>
          </w:p>
        </w:tc>
        <w:tc>
          <w:tcPr>
            <w:tcW w:type="dxa" w:w="4201"/>
          </w:tcPr>
          <w:p>
            <w:pPr>
              <w:jc w:val="center"/>
            </w:pPr>
            <w:r/>
            <w:r>
              <w:rPr>
                <w:b/>
              </w:rPr>
              <w:t>主要结果</w:t>
            </w:r>
          </w:p>
        </w:tc>
      </w:tr>
      <w:tr>
        <w:tc>
          <w:tcPr>
            <w:tcW w:type="dxa" w:w="4201"/>
          </w:tcPr>
          <w:p>
            <w:r>
              <w:t>方向判断</w:t>
            </w:r>
          </w:p>
        </w:tc>
        <w:tc>
          <w:tcPr>
            <w:tcW w:type="dxa" w:w="4201"/>
          </w:tcPr>
          <w:p>
            <w:r>
              <w:t>跨学科 46/72，人工智能 38/72，可持续 35/72，项目制 34/72</w:t>
            </w:r>
          </w:p>
        </w:tc>
      </w:tr>
      <w:tr>
        <w:tc>
          <w:tcPr>
            <w:tcW w:type="dxa" w:w="4201"/>
          </w:tcPr>
          <w:p>
            <w:r>
              <w:t>资源短缺</w:t>
            </w:r>
          </w:p>
        </w:tc>
        <w:tc>
          <w:tcPr>
            <w:tcW w:type="dxa" w:w="4201"/>
          </w:tcPr>
          <w:p>
            <w:r>
              <w:t>可持续 46/72，跨学科师资 42/72，人工智能工具 37/72，企业项目 37/72</w:t>
            </w:r>
          </w:p>
        </w:tc>
      </w:tr>
      <w:tr>
        <w:tc>
          <w:tcPr>
            <w:tcW w:type="dxa" w:w="4201"/>
          </w:tcPr>
          <w:p>
            <w:r>
              <w:t>需求强度</w:t>
            </w:r>
          </w:p>
        </w:tc>
        <w:tc>
          <w:tcPr>
            <w:tcW w:type="dxa" w:w="4201"/>
          </w:tcPr>
          <w:p>
            <w:r>
              <w:t>五题均值极差 0.15，不构成排序</w:t>
            </w:r>
          </w:p>
        </w:tc>
      </w:tr>
      <w:tr>
        <w:tc>
          <w:tcPr>
            <w:tcW w:type="dxa" w:w="4201"/>
          </w:tcPr>
          <w:p>
            <w:r>
              <w:t>脱节认同</w:t>
            </w:r>
          </w:p>
        </w:tc>
        <w:tc>
          <w:tcPr>
            <w:tcW w:type="dxa" w:w="4201"/>
          </w:tcPr>
          <w:p>
            <w:r>
              <w:t>均值 3.89，同意与非常同意 50/72，不同意 0</w:t>
            </w:r>
          </w:p>
        </w:tc>
      </w:tr>
      <w:tr>
        <w:tc>
          <w:tcPr>
            <w:tcW w:type="dxa" w:w="4201"/>
          </w:tcPr>
          <w:p>
            <w:r>
              <w:t>专业分化</w:t>
            </w:r>
          </w:p>
        </w:tc>
        <w:tc>
          <w:tcPr>
            <w:tcW w:type="dxa" w:w="4201"/>
          </w:tcPr>
          <w:p>
            <w:r>
              <w:t>数字媒体与工业设计偏向设计与人工智能，环境艺术偏向可持续，视觉传达偏向商业</w:t>
            </w:r>
          </w:p>
        </w:tc>
      </w:tr>
      <w:tr>
        <w:tc>
          <w:tcPr>
            <w:tcW w:type="dxa" w:w="4201"/>
          </w:tcPr>
          <w:p>
            <w:r>
              <w:t>人工智能使用</w:t>
            </w:r>
          </w:p>
        </w:tc>
        <w:tc>
          <w:tcPr>
            <w:tcW w:type="dxa" w:w="4201"/>
          </w:tcPr>
          <w:p>
            <w:r>
              <w:t>经常使用 40/55，最大帮助为提高设计效率 34/55</w:t>
            </w:r>
          </w:p>
        </w:tc>
      </w:tr>
      <w:tr>
        <w:tc>
          <w:tcPr>
            <w:tcW w:type="dxa" w:w="4201"/>
          </w:tcPr>
          <w:p>
            <w:r>
              <w:t>角色期待</w:t>
            </w:r>
          </w:p>
        </w:tc>
        <w:tc>
          <w:tcPr>
            <w:tcW w:type="dxa" w:w="4201"/>
          </w:tcPr>
          <w:p>
            <w:r>
              <w:t>创意启发 39/55，资料整理与研究辅助 35/55，技能教学 30/55，可替代部分教师教学 4/55</w:t>
            </w:r>
          </w:p>
        </w:tc>
      </w:tr>
      <w:tr>
        <w:tc>
          <w:tcPr>
            <w:tcW w:type="dxa" w:w="4201"/>
          </w:tcPr>
          <w:p>
            <w:r>
              <w:t>决策归属</w:t>
            </w:r>
          </w:p>
        </w:tc>
        <w:tc>
          <w:tcPr>
            <w:tcW w:type="dxa" w:w="4201"/>
          </w:tcPr>
          <w:p>
            <w:r>
              <w:t>选择最终方案者本人 28/55、教师 24/55、人工智能 3/55；仍需教师 46/55</w:t>
            </w:r>
          </w:p>
        </w:tc>
      </w:tr>
      <w:tr>
        <w:tc>
          <w:tcPr>
            <w:tcW w:type="dxa" w:w="4201"/>
          </w:tcPr>
          <w:p>
            <w:r>
              <w:t>主要担忧</w:t>
            </w:r>
          </w:p>
        </w:tc>
        <w:tc>
          <w:tcPr>
            <w:tcW w:type="dxa" w:w="4201"/>
          </w:tcPr>
          <w:p>
            <w:r>
              <w:t>过度依赖降低创造力 28/55，作品趋于同质化 15/55</w:t>
            </w:r>
          </w:p>
        </w:tc>
      </w:tr>
      <w:tr>
        <w:tc>
          <w:tcPr>
            <w:tcW w:type="dxa" w:w="4201"/>
          </w:tcPr>
          <w:p>
            <w:r>
              <w:t>成长状态</w:t>
            </w:r>
          </w:p>
        </w:tc>
        <w:tc>
          <w:tcPr>
            <w:tcW w:type="dxa" w:w="4201"/>
          </w:tcPr>
          <w:p>
            <w:r>
              <w:t>明确目标 1/20，其余 19/20 处于目标未实现、方向探索或迷茫</w:t>
            </w:r>
          </w:p>
        </w:tc>
      </w:tr>
      <w:tr>
        <w:tc>
          <w:tcPr>
            <w:tcW w:type="dxa" w:w="4201"/>
          </w:tcPr>
          <w:p>
            <w:r>
              <w:t>困难与缺口</w:t>
            </w:r>
          </w:p>
        </w:tc>
        <w:tc>
          <w:tcPr>
            <w:tcW w:type="dxa" w:w="4201"/>
          </w:tcPr>
          <w:p>
            <w:r>
              <w:t>实践经验不足 12/20，商业转化能力缺口 13/20，缺少真实项目实践 13/20</w:t>
            </w:r>
          </w:p>
        </w:tc>
      </w:tr>
    </w:tbl>
    <w:p>
      <w:pPr>
        <w:pStyle w:val="a3"/>
      </w:pPr>
    </w:p>
    <w:p>
      <w:pPr>
        <w:pStyle w:val="2"/>
      </w:pPr>
      <w:r>
        <w:t>对人工智能角色的期待</w:t>
      </w:r>
    </w:p>
    <w:p>
      <w:pPr>
        <w:pStyle w:val="a3"/>
        <w:ind w:firstLine="480"/>
      </w:pPr>
      <w:r>
        <w:t>问卷 B 所测量的是学生对生成式人工智能的角色期待。经常使用者为 40 人，偶尔使用者 15 人，使用环节以图片生成与视觉表现、灵感收集与创意发散最为集中，认为人工智能最大的帮助是提高设计效率者 34 人。就角色定位而言，选择创意启发者 39 人、资料整理与研究辅助者 35 人、技能教学者 30 人，而认为可以完全替代部分教师教学工作者仅 4 人。这一分布说明，学生能够接受人工智能承担辅助性工作，但对其替代教师持保留态度。</w:t>
      </w:r>
    </w:p>
    <w:p>
      <w:pPr>
        <w:pStyle w:val="a3"/>
        <w:ind w:firstLine="480"/>
      </w:pPr>
      <w:r>
        <w:t>在逐项比较人工智能、教师与本人三者更适合承担的任务时，分析用户需求偏向人工智能，学习设计软件亦偏向人工智能；而评价方案美观程度与确定设计主题偏向教师。选择最终方案一项，由本人决定者 28 人、教师 24 人、人工智能 3 人，即便人工智能能够快速评价方案，仍有 46 人认为需要教师。教师被认为不可替代之处依次为发现隐藏问题 39 人、设计经验 37 人、理解设计背景与文化 36 人、情感支持 29 人，其共同点在于需要情境判断与经验积累。学生的主要担忧集中于过度依赖导致创造力下降 28 人与作品趋于同质化 15 人两项。</w:t>
      </w:r>
    </w:p>
    <w:p>
      <w:pPr>
        <w:pStyle w:val="2"/>
      </w:pPr>
      <w:r>
        <w:t>痛点、能力缺口与自学路径</w:t>
      </w:r>
    </w:p>
    <w:p>
      <w:pPr>
        <w:pStyle w:val="a3"/>
        <w:ind w:firstLine="480"/>
      </w:pPr>
      <w:r>
        <w:t>问卷 C 所测量的是研究生阶段的成长困境。选择“明确目标，有清晰发展方向”者仅 1 人，其余 19 人分别处于目标未实现、方向探索或迷茫状态。在常见困难的选项中，真实实践经验不足为 12 人，理论学习与设计实践难以结合为 8 人，缺少高质量的项目机会为 8 人；在能力缺口的选项中，商业转化能力为 13 人；在最缺少资源的选项中，真实项目实践为 13 人。这些数据共同指向一个结构性问题，即培养环节提供了方法与视野，却未稳定提供把外部要求转化为个人能力的通道。</w:t>
      </w:r>
    </w:p>
    <w:p>
      <w:pPr>
        <w:pStyle w:val="a3"/>
        <w:ind w:firstLine="480"/>
      </w:pPr>
      <w:r>
        <w:t>研二访谈进一步补充了三个层次的需求。在显性层面，学生希望获得真实行业项目、设计研究方法、人工智能与设计研究的融合以及未来发展指导；在隐性层面，其需求反映为研究问题聚焦、逻辑思维培养与理论向实践转化；在底层动机上，则表现为对自身专业价值与未来方向的探索。受访者把从繁杂的场地信息与调研资料中提炼核心研究问题、以及真实项目落地经验不足列为最大困难，与问卷结果相互印证。</w:t>
      </w:r>
    </w:p>
    <w:p>
      <w:pPr>
        <w:pStyle w:val="a3"/>
        <w:ind w:firstLine="480"/>
      </w:pPr>
      <w:r>
        <w:t>桌面研究显示，在读研究生的公开自述普遍缺少系统化的人工智能教学，多依靠短视频碎片化自学，行业观察则强调跨领域协作与项目落地能力。需要限定的是，桌面研究属于他人话语的收集，不能等同于本组样本的自述；三份问卷均为自选样本，问卷 C 的基数尤小，其所载比例只描述这些答卷本身，不能外推为设计专业研究生的总体分布；问卷 A 与问卷 B 分别含本科生 20 人与 16 人，与本研究以研究生为对象的界定并不完全一致，引用时须予记明。</w:t>
      </w:r>
    </w:p>
    <w:p>
      <w:pPr>
        <w:pStyle w:val="1"/>
      </w:pPr>
      <w:r>
        <w:t>资料分析（二）：市场与制度需求侧</w:t>
      </w:r>
    </w:p>
    <w:p>
      <w:pPr>
        <w:pStyle w:val="2"/>
      </w:pPr>
      <w:r>
        <w:t>资料构成与编码方法</w:t>
      </w:r>
    </w:p>
    <w:p>
      <w:pPr>
        <w:pStyle w:val="a3"/>
        <w:ind w:firstLine="480"/>
      </w:pPr>
      <w:r>
        <w:t>市场与制度需求侧的资料来自研究者整理的职位与制度文本，共四类：设计类岗位说明书 103 条，2026 年国家公务员考试职位表（设计相关可报岗位 380 个），国家与制度文本 9 件，以及世界经济论坛《未来的工作》三期报告</w:t>
      </w:r>
      <w:r>
        <w:rPr>
          <w:vertAlign w:val="superscript"/>
        </w:rPr>
        <w:t>[13]</w:t>
      </w:r>
      <w:r>
        <w:t>与趋势文献。四类文本的性质不同，因此各自独立编码、互不套用。市场与雇主面的资料为句子级的能力要求，其性质是雇主在劳动力市场中发布的筛选信号，适合以定向内容分析处理；国家与制度面的资料以国家与产业为主语，直接套用个人能力框架会产生伪缺失，因此采用主题归纳并保持主语警觉；环境与时代面属于预测性叙述，其证据单位是主题、位次与词频；出口路径面则是结构化的门槛数据，其编码实质是分类计数。</w:t>
      </w:r>
    </w:p>
    <w:p>
      <w:pPr>
        <w:pStyle w:val="2"/>
      </w:pPr>
      <w:r>
        <w:t>市场与雇主面</w:t>
      </w:r>
    </w:p>
    <w:p>
      <w:pPr>
        <w:pStyle w:val="a3"/>
        <w:ind w:firstLine="480"/>
      </w:pPr>
      <w:r>
        <w:t>岗位说明书的采集截至 2026 年 10 月 7 日，覆盖国内传统行业、国内人工智能岗位、海外行业扩样与海外人工智能岗位四个层次，观测单位是一条去重之后的独立招聘需求，而非发布次数。编码结果显示，要求频率最高的能力依次为端到端负责 69 条、无权威影响力与跨职能协作 44 条、系统化设计意识 39 条、市场与竞品研究 39 条、可制造性与工艺知识 34 条。与人工智能相关的要求呈现分层结构，以经验声明形式出现者 25 个岗位，以原型验证形式出现者 17 个岗位，以工程实现形式出现者 18 个岗位，而要求对人工智能产出作质量判断者仅 6 个岗位。主要能力项的频率分布如表 3 所示。</w:t>
      </w:r>
    </w:p>
    <w:p>
      <w:pPr>
        <w:pStyle w:val="a3"/>
        <w:jc w:val="center"/>
      </w:pPr>
      <w:r>
        <w:rPr>
          <w:b/>
          <w:sz w:val="21"/>
        </w:rPr>
        <w:t>表 3　市场与雇主面能力要求频次（前十二项）</w:t>
      </w:r>
    </w:p>
    <w:tbl>
      <w:tblPr>
        <w:tblStyle w:val="afb"/>
        <w:tblW w:type="auto" w:w="0"/>
        <w:tblLook w:firstColumn="1" w:firstRow="1" w:lastColumn="0" w:lastRow="0" w:noHBand="0" w:noVBand="1" w:val="04A0"/>
      </w:tblPr>
      <w:tblGrid>
        <w:gridCol w:w="2801"/>
        <w:gridCol w:w="2801"/>
        <w:gridCol w:w="2801"/>
      </w:tblGrid>
      <w:tr>
        <w:tc>
          <w:tcPr>
            <w:tcW w:type="dxa" w:w="2801"/>
          </w:tcPr>
          <w:p>
            <w:pPr>
              <w:jc w:val="center"/>
            </w:pPr>
            <w:r/>
            <w:r>
              <w:rPr>
                <w:b/>
              </w:rPr>
              <w:t>能力项</w:t>
            </w:r>
          </w:p>
        </w:tc>
        <w:tc>
          <w:tcPr>
            <w:tcW w:type="dxa" w:w="2801"/>
          </w:tcPr>
          <w:p>
            <w:pPr>
              <w:jc w:val="center"/>
            </w:pPr>
            <w:r/>
            <w:r>
              <w:rPr>
                <w:b/>
              </w:rPr>
              <w:t>频次（n=103）</w:t>
            </w:r>
          </w:p>
        </w:tc>
        <w:tc>
          <w:tcPr>
            <w:tcW w:type="dxa" w:w="2801"/>
          </w:tcPr>
          <w:p>
            <w:pPr>
              <w:jc w:val="center"/>
            </w:pPr>
            <w:r/>
            <w:r>
              <w:rPr>
                <w:b/>
              </w:rPr>
              <w:t>占比</w:t>
            </w:r>
          </w:p>
        </w:tc>
      </w:tr>
      <w:tr>
        <w:tc>
          <w:tcPr>
            <w:tcW w:type="dxa" w:w="2801"/>
          </w:tcPr>
          <w:p>
            <w:r>
              <w:t>端到端负责</w:t>
            </w:r>
          </w:p>
        </w:tc>
        <w:tc>
          <w:tcPr>
            <w:tcW w:type="dxa" w:w="2801"/>
          </w:tcPr>
          <w:p>
            <w:pPr>
              <w:jc w:val="center"/>
            </w:pPr>
            <w:r>
              <w:t>69</w:t>
            </w:r>
          </w:p>
        </w:tc>
        <w:tc>
          <w:tcPr>
            <w:tcW w:type="dxa" w:w="2801"/>
          </w:tcPr>
          <w:p>
            <w:pPr>
              <w:jc w:val="center"/>
            </w:pPr>
            <w:r>
              <w:t>67%</w:t>
            </w:r>
          </w:p>
        </w:tc>
      </w:tr>
      <w:tr>
        <w:tc>
          <w:tcPr>
            <w:tcW w:type="dxa" w:w="2801"/>
          </w:tcPr>
          <w:p>
            <w:r>
              <w:t>无权威影响力与跨职能协作</w:t>
            </w:r>
          </w:p>
        </w:tc>
        <w:tc>
          <w:tcPr>
            <w:tcW w:type="dxa" w:w="2801"/>
          </w:tcPr>
          <w:p>
            <w:pPr>
              <w:jc w:val="center"/>
            </w:pPr>
            <w:r>
              <w:t>44</w:t>
            </w:r>
          </w:p>
        </w:tc>
        <w:tc>
          <w:tcPr>
            <w:tcW w:type="dxa" w:w="2801"/>
          </w:tcPr>
          <w:p>
            <w:pPr>
              <w:jc w:val="center"/>
            </w:pPr>
            <w:r>
              <w:t>43%</w:t>
            </w:r>
          </w:p>
        </w:tc>
      </w:tr>
      <w:tr>
        <w:tc>
          <w:tcPr>
            <w:tcW w:type="dxa" w:w="2801"/>
          </w:tcPr>
          <w:p>
            <w:r>
              <w:t>系统化设计意识</w:t>
            </w:r>
          </w:p>
        </w:tc>
        <w:tc>
          <w:tcPr>
            <w:tcW w:type="dxa" w:w="2801"/>
          </w:tcPr>
          <w:p>
            <w:pPr>
              <w:jc w:val="center"/>
            </w:pPr>
            <w:r>
              <w:t>39</w:t>
            </w:r>
          </w:p>
        </w:tc>
        <w:tc>
          <w:tcPr>
            <w:tcW w:type="dxa" w:w="2801"/>
          </w:tcPr>
          <w:p>
            <w:pPr>
              <w:jc w:val="center"/>
            </w:pPr>
            <w:r>
              <w:t>38%</w:t>
            </w:r>
          </w:p>
        </w:tc>
      </w:tr>
      <w:tr>
        <w:tc>
          <w:tcPr>
            <w:tcW w:type="dxa" w:w="2801"/>
          </w:tcPr>
          <w:p>
            <w:r>
              <w:t>市场与竞品研究</w:t>
            </w:r>
          </w:p>
        </w:tc>
        <w:tc>
          <w:tcPr>
            <w:tcW w:type="dxa" w:w="2801"/>
          </w:tcPr>
          <w:p>
            <w:pPr>
              <w:jc w:val="center"/>
            </w:pPr>
            <w:r>
              <w:t>39</w:t>
            </w:r>
          </w:p>
        </w:tc>
        <w:tc>
          <w:tcPr>
            <w:tcW w:type="dxa" w:w="2801"/>
          </w:tcPr>
          <w:p>
            <w:pPr>
              <w:jc w:val="center"/>
            </w:pPr>
            <w:r>
              <w:t>38%</w:t>
            </w:r>
          </w:p>
        </w:tc>
      </w:tr>
      <w:tr>
        <w:tc>
          <w:tcPr>
            <w:tcW w:type="dxa" w:w="2801"/>
          </w:tcPr>
          <w:p>
            <w:r>
              <w:t>可制造性与工艺知识</w:t>
            </w:r>
          </w:p>
        </w:tc>
        <w:tc>
          <w:tcPr>
            <w:tcW w:type="dxa" w:w="2801"/>
          </w:tcPr>
          <w:p>
            <w:pPr>
              <w:jc w:val="center"/>
            </w:pPr>
            <w:r>
              <w:t>34</w:t>
            </w:r>
          </w:p>
        </w:tc>
        <w:tc>
          <w:tcPr>
            <w:tcW w:type="dxa" w:w="2801"/>
          </w:tcPr>
          <w:p>
            <w:pPr>
              <w:jc w:val="center"/>
            </w:pPr>
            <w:r>
              <w:t>33%</w:t>
            </w:r>
          </w:p>
        </w:tc>
      </w:tr>
      <w:tr>
        <w:tc>
          <w:tcPr>
            <w:tcW w:type="dxa" w:w="2801"/>
          </w:tcPr>
          <w:p>
            <w:r>
              <w:t>技术跟踪与栈演进</w:t>
            </w:r>
          </w:p>
        </w:tc>
        <w:tc>
          <w:tcPr>
            <w:tcW w:type="dxa" w:w="2801"/>
          </w:tcPr>
          <w:p>
            <w:pPr>
              <w:jc w:val="center"/>
            </w:pPr>
            <w:r>
              <w:t>30</w:t>
            </w:r>
          </w:p>
        </w:tc>
        <w:tc>
          <w:tcPr>
            <w:tcW w:type="dxa" w:w="2801"/>
          </w:tcPr>
          <w:p>
            <w:pPr>
              <w:jc w:val="center"/>
            </w:pPr>
            <w:r>
              <w:t>29%</w:t>
            </w:r>
          </w:p>
        </w:tc>
      </w:tr>
      <w:tr>
        <w:tc>
          <w:tcPr>
            <w:tcW w:type="dxa" w:w="2801"/>
          </w:tcPr>
          <w:p>
            <w:r>
              <w:t>用户中心设计方法论</w:t>
            </w:r>
          </w:p>
        </w:tc>
        <w:tc>
          <w:tcPr>
            <w:tcW w:type="dxa" w:w="2801"/>
          </w:tcPr>
          <w:p>
            <w:pPr>
              <w:jc w:val="center"/>
            </w:pPr>
            <w:r>
              <w:t>29</w:t>
            </w:r>
          </w:p>
        </w:tc>
        <w:tc>
          <w:tcPr>
            <w:tcW w:type="dxa" w:w="2801"/>
          </w:tcPr>
          <w:p>
            <w:pPr>
              <w:jc w:val="center"/>
            </w:pPr>
            <w:r>
              <w:t>28%</w:t>
            </w:r>
          </w:p>
        </w:tc>
      </w:tr>
      <w:tr>
        <w:tc>
          <w:tcPr>
            <w:tcW w:type="dxa" w:w="2801"/>
          </w:tcPr>
          <w:p>
            <w:r>
              <w:t>模糊需求拆解</w:t>
            </w:r>
          </w:p>
        </w:tc>
        <w:tc>
          <w:tcPr>
            <w:tcW w:type="dxa" w:w="2801"/>
          </w:tcPr>
          <w:p>
            <w:pPr>
              <w:jc w:val="center"/>
            </w:pPr>
            <w:r>
              <w:t>25</w:t>
            </w:r>
          </w:p>
        </w:tc>
        <w:tc>
          <w:tcPr>
            <w:tcW w:type="dxa" w:w="2801"/>
          </w:tcPr>
          <w:p>
            <w:pPr>
              <w:jc w:val="center"/>
            </w:pPr>
            <w:r>
              <w:t>24%</w:t>
            </w:r>
          </w:p>
        </w:tc>
      </w:tr>
      <w:tr>
        <w:tc>
          <w:tcPr>
            <w:tcW w:type="dxa" w:w="2801"/>
          </w:tcPr>
          <w:p>
            <w:r>
              <w:t>作品集与项目证据</w:t>
            </w:r>
          </w:p>
        </w:tc>
        <w:tc>
          <w:tcPr>
            <w:tcW w:type="dxa" w:w="2801"/>
          </w:tcPr>
          <w:p>
            <w:pPr>
              <w:jc w:val="center"/>
            </w:pPr>
            <w:r>
              <w:t>24</w:t>
            </w:r>
          </w:p>
        </w:tc>
        <w:tc>
          <w:tcPr>
            <w:tcW w:type="dxa" w:w="2801"/>
          </w:tcPr>
          <w:p>
            <w:pPr>
              <w:jc w:val="center"/>
            </w:pPr>
            <w:r>
              <w:t>23%</w:t>
            </w:r>
          </w:p>
        </w:tc>
      </w:tr>
      <w:tr>
        <w:tc>
          <w:tcPr>
            <w:tcW w:type="dxa" w:w="2801"/>
          </w:tcPr>
          <w:p>
            <w:r>
              <w:t>客户与用户现场发现</w:t>
            </w:r>
          </w:p>
        </w:tc>
        <w:tc>
          <w:tcPr>
            <w:tcW w:type="dxa" w:w="2801"/>
          </w:tcPr>
          <w:p>
            <w:pPr>
              <w:jc w:val="center"/>
            </w:pPr>
            <w:r>
              <w:t>22</w:t>
            </w:r>
          </w:p>
        </w:tc>
        <w:tc>
          <w:tcPr>
            <w:tcW w:type="dxa" w:w="2801"/>
          </w:tcPr>
          <w:p>
            <w:pPr>
              <w:jc w:val="center"/>
            </w:pPr>
            <w:r>
              <w:t>21%</w:t>
            </w:r>
          </w:p>
        </w:tc>
      </w:tr>
      <w:tr>
        <w:tc>
          <w:tcPr>
            <w:tcW w:type="dxa" w:w="2801"/>
          </w:tcPr>
          <w:p>
            <w:r>
              <w:t>多目标权衡与指标定义</w:t>
            </w:r>
          </w:p>
        </w:tc>
        <w:tc>
          <w:tcPr>
            <w:tcW w:type="dxa" w:w="2801"/>
          </w:tcPr>
          <w:p>
            <w:pPr>
              <w:jc w:val="center"/>
            </w:pPr>
            <w:r>
              <w:t>21</w:t>
            </w:r>
          </w:p>
        </w:tc>
        <w:tc>
          <w:tcPr>
            <w:tcW w:type="dxa" w:w="2801"/>
          </w:tcPr>
          <w:p>
            <w:pPr>
              <w:jc w:val="center"/>
            </w:pPr>
            <w:r>
              <w:t>20%</w:t>
            </w:r>
          </w:p>
        </w:tc>
      </w:tr>
      <w:tr>
        <w:tc>
          <w:tcPr>
            <w:tcW w:type="dxa" w:w="2801"/>
          </w:tcPr>
          <w:p>
            <w:r>
              <w:t>项目管理</w:t>
            </w:r>
          </w:p>
        </w:tc>
        <w:tc>
          <w:tcPr>
            <w:tcW w:type="dxa" w:w="2801"/>
          </w:tcPr>
          <w:p>
            <w:pPr>
              <w:jc w:val="center"/>
            </w:pPr>
            <w:r>
              <w:t>21</w:t>
            </w:r>
          </w:p>
        </w:tc>
        <w:tc>
          <w:tcPr>
            <w:tcW w:type="dxa" w:w="2801"/>
          </w:tcPr>
          <w:p>
            <w:pPr>
              <w:jc w:val="center"/>
            </w:pPr>
            <w:r>
              <w:t>20%</w:t>
            </w:r>
          </w:p>
        </w:tc>
      </w:tr>
    </w:tbl>
    <w:p>
      <w:pPr>
        <w:pStyle w:val="a3"/>
      </w:pPr>
      <w:r>
        <w:rPr>
          <w:sz w:val="18"/>
        </w:rPr>
        <w:t>注：与人工智能相关的要求分层计为经验声明 25 岗、原型验证 17 岗、工程实现 18 岗、要求判断产出质量 6 岗；一条招聘需求可同时命中多个能力项，故各项占比之和大于百分之百。</w:t>
      </w:r>
    </w:p>
    <w:p>
      <w:pPr>
        <w:pStyle w:val="a3"/>
      </w:pPr>
    </w:p>
    <w:p>
      <w:pPr>
        <w:pStyle w:val="a3"/>
        <w:ind w:firstLine="480"/>
      </w:pPr>
      <w:r>
        <w:t>从选择编码所得到的核心范畴看，市场所要求的并非“设计岗”这一身份标签，而是一组跨岗位的动作能力，其中既有组织协调与项目推进的维度，也有研究判断与制造约束的维度。这一结果对专业身份的讨论具有直接含义：当雇主的筛选标准从资格标签转向可验证的行动能力时，学历与专业名称所能兑现的符号资本相应缩减</w:t>
      </w:r>
      <w:r>
        <w:rPr>
          <w:vertAlign w:val="superscript"/>
        </w:rPr>
        <w:t>[5]</w:t>
      </w:r>
      <w:r>
        <w:t>，而作品、项目与可举证的工作方式成为新的评价依据。因此，设计教育所面对的问题并不只是增加课程门类，而是如何使学生在校期间获得能够被外部识别的行动证据。</w:t>
      </w:r>
    </w:p>
    <w:p>
      <w:pPr>
        <w:pStyle w:val="2"/>
      </w:pPr>
      <w:r>
        <w:t>国家与制度面</w:t>
      </w:r>
    </w:p>
    <w:p>
      <w:pPr>
        <w:pStyle w:val="a3"/>
        <w:ind w:firstLine="480"/>
      </w:pPr>
      <w:r>
        <w:t>国家与制度面的资料包括国民经济与社会发展五年规划纲要、关于学校美育工作的政策意见</w:t>
      </w:r>
      <w:r>
        <w:rPr>
          <w:vertAlign w:val="superscript"/>
        </w:rPr>
        <w:t>[17]</w:t>
      </w:r>
      <w:r>
        <w:t>、普通高等学校本科专业目录</w:t>
      </w:r>
      <w:r>
        <w:rPr>
          <w:vertAlign w:val="superscript"/>
        </w:rPr>
        <w:t>[16]</w:t>
      </w:r>
      <w:r>
        <w:t>以及制造业设计能力提升相关的专项行动计划</w:t>
      </w:r>
      <w:r>
        <w:rPr>
          <w:vertAlign w:val="superscript"/>
        </w:rPr>
        <w:t>[14]</w:t>
      </w:r>
      <w:r>
        <w:t>等。这类文本的主语是国家与产业而非个人，因此编码以主题归纳为主，并保持主语警觉，不将政策任务转写为“学生应具备”的表述；同时对关键概念采取两种口径计数，即出现次数与包含该词的段落数分开统计。开放式编码得到九类政策任务，覆盖设计服务制造升级、设计人才培养、学校美育、教科人才一体推进、人工智能优先布局、学科专业的制度性承认、文化强国与美学以及绿色转型。主轴编码将上述九类归为四个主范畴，即战略定位、教育与人才任务、价值与文化方向以及技术与绿色议程，如表 4 所示。</w:t>
      </w:r>
    </w:p>
    <w:p>
      <w:pPr>
        <w:pStyle w:val="a3"/>
        <w:jc w:val="center"/>
      </w:pPr>
      <w:r>
        <w:rPr>
          <w:b/>
          <w:sz w:val="21"/>
        </w:rPr>
        <w:t>表 4　国家与制度面的政策任务编码</w:t>
      </w:r>
    </w:p>
    <w:tbl>
      <w:tblPr>
        <w:tblStyle w:val="afb"/>
        <w:tblW w:type="auto" w:w="0"/>
        <w:tblLook w:firstColumn="1" w:firstRow="1" w:lastColumn="0" w:lastRow="0" w:noHBand="0" w:noVBand="1" w:val="04A0"/>
      </w:tblPr>
      <w:tblGrid>
        <w:gridCol w:w="2801"/>
        <w:gridCol w:w="2801"/>
        <w:gridCol w:w="2801"/>
      </w:tblGrid>
      <w:tr>
        <w:tc>
          <w:tcPr>
            <w:tcW w:type="dxa" w:w="2801"/>
          </w:tcPr>
          <w:p>
            <w:pPr>
              <w:jc w:val="center"/>
            </w:pPr>
            <w:r/>
            <w:r>
              <w:rPr>
                <w:b/>
              </w:rPr>
              <w:t>主范畴</w:t>
            </w:r>
          </w:p>
        </w:tc>
        <w:tc>
          <w:tcPr>
            <w:tcW w:type="dxa" w:w="2801"/>
          </w:tcPr>
          <w:p>
            <w:pPr>
              <w:jc w:val="center"/>
            </w:pPr>
            <w:r/>
            <w:r>
              <w:rPr>
                <w:b/>
              </w:rPr>
              <w:t>政策任务（编号）</w:t>
            </w:r>
          </w:p>
        </w:tc>
        <w:tc>
          <w:tcPr>
            <w:tcW w:type="dxa" w:w="2801"/>
          </w:tcPr>
          <w:p>
            <w:pPr>
              <w:jc w:val="center"/>
            </w:pPr>
            <w:r/>
            <w:r>
              <w:rPr>
                <w:b/>
              </w:rPr>
              <w:t>代表性语句来源</w:t>
            </w:r>
          </w:p>
        </w:tc>
      </w:tr>
      <w:tr>
        <w:tc>
          <w:tcPr>
            <w:tcW w:type="dxa" w:w="2801"/>
          </w:tcPr>
          <w:p>
            <w:r>
              <w:t>战略定位</w:t>
            </w:r>
          </w:p>
        </w:tc>
        <w:tc>
          <w:tcPr>
            <w:tcW w:type="dxa" w:w="2801"/>
          </w:tcPr>
          <w:p>
            <w:r>
              <w:t>设计服务制造升级（P2）、学科专业的制度性承认（P7）</w:t>
            </w:r>
          </w:p>
        </w:tc>
        <w:tc>
          <w:tcPr>
            <w:tcW w:type="dxa" w:w="2801"/>
          </w:tcPr>
          <w:p>
            <w:r>
              <w:t>制造业设计能力提升专项行动计划；普通高等学校本科专业目录（2025）</w:t>
            </w:r>
          </w:p>
        </w:tc>
      </w:tr>
      <w:tr>
        <w:tc>
          <w:tcPr>
            <w:tcW w:type="dxa" w:w="2801"/>
          </w:tcPr>
          <w:p>
            <w:r>
              <w:t>教育与人才任务</w:t>
            </w:r>
          </w:p>
        </w:tc>
        <w:tc>
          <w:tcPr>
            <w:tcW w:type="dxa" w:w="2801"/>
          </w:tcPr>
          <w:p>
            <w:r>
              <w:t>设计人才培养（P3）、教科人才一体推进（P5）</w:t>
            </w:r>
          </w:p>
        </w:tc>
        <w:tc>
          <w:tcPr>
            <w:tcW w:type="dxa" w:w="2801"/>
          </w:tcPr>
          <w:p>
            <w:r>
              <w:t>关于学校美育工作的意见；五年规划纲要相关章节</w:t>
            </w:r>
          </w:p>
        </w:tc>
      </w:tr>
      <w:tr>
        <w:tc>
          <w:tcPr>
            <w:tcW w:type="dxa" w:w="2801"/>
          </w:tcPr>
          <w:p>
            <w:r>
              <w:t>价值与文化方向</w:t>
            </w:r>
          </w:p>
        </w:tc>
        <w:tc>
          <w:tcPr>
            <w:tcW w:type="dxa" w:w="2801"/>
          </w:tcPr>
          <w:p>
            <w:r>
              <w:t>学校美育（P4）、文化强国与美学（P8）</w:t>
            </w:r>
          </w:p>
        </w:tc>
        <w:tc>
          <w:tcPr>
            <w:tcW w:type="dxa" w:w="2801"/>
          </w:tcPr>
          <w:p>
            <w:r>
              <w:t>学校美育工作意见；城市与建筑相关表述</w:t>
            </w:r>
          </w:p>
        </w:tc>
      </w:tr>
      <w:tr>
        <w:tc>
          <w:tcPr>
            <w:tcW w:type="dxa" w:w="2801"/>
          </w:tcPr>
          <w:p>
            <w:r>
              <w:t>技术与绿色议程</w:t>
            </w:r>
          </w:p>
        </w:tc>
        <w:tc>
          <w:tcPr>
            <w:tcW w:type="dxa" w:w="2801"/>
          </w:tcPr>
          <w:p>
            <w:r>
              <w:t>人工智能优先布局（P6）、绿色转型与绿色设计（P9）</w:t>
            </w:r>
          </w:p>
        </w:tc>
        <w:tc>
          <w:tcPr>
            <w:tcW w:type="dxa" w:w="2801"/>
          </w:tcPr>
          <w:p>
            <w:r>
              <w:t>五年规划纲要；绿色制造相关政策</w:t>
            </w:r>
          </w:p>
        </w:tc>
      </w:tr>
    </w:tbl>
    <w:p>
      <w:pPr>
        <w:pStyle w:val="a3"/>
      </w:pPr>
    </w:p>
    <w:p>
      <w:pPr>
        <w:pStyle w:val="a3"/>
        <w:ind w:firstLine="480"/>
      </w:pPr>
      <w:r>
        <w:t>选择编码所得到的核心范畴是，国家话语属于任务型而非能力型：它回答的是国家要求产业与教育体系做什么，并不直接回答学生应当掌握什么。在九类任务中，可以直接转写为教育行动的仅有设计人才培养与教科人才一体推进两类，其余各类或指向产业能力，或指向文化价值，需要经由课程与学分等中介环节方能落到个体。这一结果提示，将政策文本直接等同于专业课程清单是一种范畴误置；政策议程向课程体系的转化依赖学科目录的调整、评价指标的设定与资源投入的配置，其间的转换环节正是教育研究需要观察的对象。</w:t>
      </w:r>
    </w:p>
    <w:p>
      <w:pPr>
        <w:pStyle w:val="2"/>
      </w:pPr>
      <w:r>
        <w:t>环境与时代面</w:t>
      </w:r>
    </w:p>
    <w:p>
      <w:pPr>
        <w:pStyle w:val="a3"/>
        <w:ind w:firstLine="480"/>
      </w:pPr>
      <w:r>
        <w:t>环境与时代面的资料是国际组织发布的三期劳动力市场报告与若干趋势文献。这类材料的证据单位是主题、位次与词频，主语是预测机构与雇主联盟，其性质是面向未来的前瞻叙述，因此把“预期”表述为“要求”即构成越界。编码采用词边界扫描，并逐项核对图表标签与数值。开放式编码得到十个趋势主题，覆盖技能过时的常态化、人工智能素养进入主流、抗自动化的认知能力、人类专属能力、绿色议程的扩张、人口结构的分化、学习制度化及其不均、再培训的系统性成本、教育系统的内部张力以及设计角色的重新定位。主轴编码将十个主题归为五个主范畴，即技能变动压力、人工智能重构、人的保留位、宏观议程与教育系统响应，如表 5 所示。</w:t>
      </w:r>
    </w:p>
    <w:p>
      <w:pPr>
        <w:pStyle w:val="a3"/>
        <w:jc w:val="center"/>
      </w:pPr>
      <w:r>
        <w:rPr>
          <w:b/>
          <w:sz w:val="21"/>
        </w:rPr>
        <w:t>表 5　环境与时代面的趋势主题编码</w:t>
      </w:r>
    </w:p>
    <w:tbl>
      <w:tblPr>
        <w:tblStyle w:val="afb"/>
        <w:tblW w:type="auto" w:w="0"/>
        <w:tblLook w:firstColumn="1" w:firstRow="1" w:lastColumn="0" w:lastRow="0" w:noHBand="0" w:noVBand="1" w:val="04A0"/>
      </w:tblPr>
      <w:tblGrid>
        <w:gridCol w:w="4201"/>
        <w:gridCol w:w="4201"/>
      </w:tblGrid>
      <w:tr>
        <w:tc>
          <w:tcPr>
            <w:tcW w:type="dxa" w:w="4201"/>
          </w:tcPr>
          <w:p>
            <w:pPr>
              <w:jc w:val="center"/>
            </w:pPr>
            <w:r/>
            <w:r>
              <w:rPr>
                <w:b/>
              </w:rPr>
              <w:t>主范畴</w:t>
            </w:r>
          </w:p>
        </w:tc>
        <w:tc>
          <w:tcPr>
            <w:tcW w:type="dxa" w:w="4201"/>
          </w:tcPr>
          <w:p>
            <w:pPr>
              <w:jc w:val="center"/>
            </w:pPr>
            <w:r/>
            <w:r>
              <w:rPr>
                <w:b/>
              </w:rPr>
              <w:t>趋势主题（编号）</w:t>
            </w:r>
          </w:p>
        </w:tc>
      </w:tr>
      <w:tr>
        <w:tc>
          <w:tcPr>
            <w:tcW w:type="dxa" w:w="4201"/>
          </w:tcPr>
          <w:p>
            <w:r>
              <w:t>技能变动压力</w:t>
            </w:r>
          </w:p>
        </w:tc>
        <w:tc>
          <w:tcPr>
            <w:tcW w:type="dxa" w:w="4201"/>
          </w:tcPr>
          <w:p>
            <w:r>
              <w:t>技能过时常态化（T1）、学习制度化且不均（T7）、再培训的系统性成本（T8）</w:t>
            </w:r>
          </w:p>
        </w:tc>
      </w:tr>
      <w:tr>
        <w:tc>
          <w:tcPr>
            <w:tcW w:type="dxa" w:w="4201"/>
          </w:tcPr>
          <w:p>
            <w:r>
              <w:t>人工智能重构</w:t>
            </w:r>
          </w:p>
        </w:tc>
        <w:tc>
          <w:tcPr>
            <w:tcW w:type="dxa" w:w="4201"/>
          </w:tcPr>
          <w:p>
            <w:r>
              <w:t>人工智能素养进入主流（T2）、设计角色重定位（T10）</w:t>
            </w:r>
          </w:p>
        </w:tc>
      </w:tr>
      <w:tr>
        <w:tc>
          <w:tcPr>
            <w:tcW w:type="dxa" w:w="4201"/>
          </w:tcPr>
          <w:p>
            <w:r>
              <w:t>人的保留位</w:t>
            </w:r>
          </w:p>
        </w:tc>
        <w:tc>
          <w:tcPr>
            <w:tcW w:type="dxa" w:w="4201"/>
          </w:tcPr>
          <w:p>
            <w:r>
              <w:t>抗自动化的认知（T3）、人类专属能力（T4）</w:t>
            </w:r>
          </w:p>
        </w:tc>
      </w:tr>
      <w:tr>
        <w:tc>
          <w:tcPr>
            <w:tcW w:type="dxa" w:w="4201"/>
          </w:tcPr>
          <w:p>
            <w:r>
              <w:t>宏观议程</w:t>
            </w:r>
          </w:p>
        </w:tc>
        <w:tc>
          <w:tcPr>
            <w:tcW w:type="dxa" w:w="4201"/>
          </w:tcPr>
          <w:p>
            <w:r>
              <w:t>绿色议程爆发（T5）、人口的双分化（T6）</w:t>
            </w:r>
          </w:p>
        </w:tc>
      </w:tr>
      <w:tr>
        <w:tc>
          <w:tcPr>
            <w:tcW w:type="dxa" w:w="4201"/>
          </w:tcPr>
          <w:p>
            <w:r>
              <w:t>教育系统响应</w:t>
            </w:r>
          </w:p>
        </w:tc>
        <w:tc>
          <w:tcPr>
            <w:tcW w:type="dxa" w:w="4201"/>
          </w:tcPr>
          <w:p>
            <w:r>
              <w:t>教育系统的内部张力（T9）</w:t>
            </w:r>
          </w:p>
        </w:tc>
      </w:tr>
    </w:tbl>
    <w:p>
      <w:pPr>
        <w:pStyle w:val="a3"/>
      </w:pPr>
    </w:p>
    <w:p>
      <w:pPr>
        <w:pStyle w:val="a3"/>
        <w:ind w:firstLine="480"/>
      </w:pPr>
      <w:r>
        <w:t>选择编码所得到的核心范畴是，趋势话语对设计教育的净指向在于，能力主张由制作转向判断与策展。这一指向并非已然的现实，而是经由预测装置所生产的未来想象：报告通过技能榜单、位次变动与词频变化等可比较的形式，把不确定的技术进程转译为可管理的议程，进而影响教育机构的资源配置与课程叙事</w:t>
      </w:r>
      <w:r>
        <w:rPr>
          <w:vertAlign w:val="superscript"/>
        </w:rPr>
        <w:t>[8]</w:t>
      </w:r>
      <w:r>
        <w:t>。就本研究而言，只有进入招聘文本的那一部分趋势才构成已经兑现的证据，例如要求判断人工智能产出质量的 6 个岗位；其余部分应被理解为话语层面的预期，其影响需要通过课程决策的中介环节方能显现。</w:t>
      </w:r>
    </w:p>
    <w:p>
      <w:pPr>
        <w:pStyle w:val="2"/>
      </w:pPr>
      <w:r>
        <w:t>出口路径面</w:t>
      </w:r>
    </w:p>
    <w:p>
      <w:pPr>
        <w:pStyle w:val="a3"/>
        <w:ind w:firstLine="480"/>
      </w:pPr>
      <w:r>
        <w:t>出口路径面的资料是 2026 年国家公务员考试职位表，经结构化筛选后得到设计相关可报岗位 380 个。这类材料是结构化的门槛数据而非话语，其编码实质是分类计数，所用类型之间互斥。开放式编码得到五种专业限制形态，即全门类列举、六位专业代码、类目码与排除式表述、逐个写出专业名称以及宽泛表述，其岗位数分别为 16、50、27、228 与 59。主轴编码将上述形态归为三类门槛，即专业门槛、学历门槛与其他限制；其中点名具体设计专业的岗位仅 25 个，学历条件为“仅限本科”者 151 个，占设计相关可报岗位的 39.7%，各类门槛的分布如表 6 所示。</w:t>
      </w:r>
    </w:p>
    <w:p>
      <w:pPr>
        <w:pStyle w:val="a3"/>
        <w:jc w:val="center"/>
      </w:pPr>
      <w:r>
        <w:rPr>
          <w:b/>
          <w:sz w:val="21"/>
        </w:rPr>
        <w:t>表 6　2026 年国考设计相关岗位的门槛类型</w:t>
      </w:r>
    </w:p>
    <w:tbl>
      <w:tblPr>
        <w:tblStyle w:val="afb"/>
        <w:tblW w:type="auto" w:w="0"/>
        <w:tblLook w:firstColumn="1" w:firstRow="1" w:lastColumn="0" w:lastRow="0" w:noHBand="0" w:noVBand="1" w:val="04A0"/>
      </w:tblPr>
      <w:tblGrid>
        <w:gridCol w:w="2100"/>
        <w:gridCol w:w="2100"/>
        <w:gridCol w:w="2100"/>
        <w:gridCol w:w="2100"/>
      </w:tblGrid>
      <w:tr>
        <w:tc>
          <w:tcPr>
            <w:tcW w:type="dxa" w:w="2100"/>
          </w:tcPr>
          <w:p>
            <w:pPr>
              <w:jc w:val="center"/>
            </w:pPr>
            <w:r/>
            <w:r>
              <w:rPr>
                <w:b/>
              </w:rPr>
              <w:t>门槛维度</w:t>
            </w:r>
          </w:p>
        </w:tc>
        <w:tc>
          <w:tcPr>
            <w:tcW w:type="dxa" w:w="2100"/>
          </w:tcPr>
          <w:p>
            <w:pPr>
              <w:jc w:val="center"/>
            </w:pPr>
            <w:r/>
            <w:r>
              <w:rPr>
                <w:b/>
              </w:rPr>
              <w:t>形态</w:t>
            </w:r>
          </w:p>
        </w:tc>
        <w:tc>
          <w:tcPr>
            <w:tcW w:type="dxa" w:w="2100"/>
          </w:tcPr>
          <w:p>
            <w:pPr>
              <w:jc w:val="center"/>
            </w:pPr>
            <w:r/>
            <w:r>
              <w:rPr>
                <w:b/>
              </w:rPr>
              <w:t>岗位数</w:t>
            </w:r>
          </w:p>
        </w:tc>
        <w:tc>
          <w:tcPr>
            <w:tcW w:type="dxa" w:w="2100"/>
          </w:tcPr>
          <w:p>
            <w:pPr>
              <w:jc w:val="center"/>
            </w:pPr>
            <w:r/>
            <w:r>
              <w:rPr>
                <w:b/>
              </w:rPr>
              <w:t>占比</w:t>
            </w:r>
          </w:p>
        </w:tc>
      </w:tr>
      <w:tr>
        <w:tc>
          <w:tcPr>
            <w:tcW w:type="dxa" w:w="2100"/>
          </w:tcPr>
          <w:p>
            <w:r>
              <w:t>专业门槛</w:t>
            </w:r>
          </w:p>
        </w:tc>
        <w:tc>
          <w:tcPr>
            <w:tcW w:type="dxa" w:w="2100"/>
          </w:tcPr>
          <w:p>
            <w:r>
              <w:t>全门类列举</w:t>
            </w:r>
          </w:p>
        </w:tc>
        <w:tc>
          <w:tcPr>
            <w:tcW w:type="dxa" w:w="2100"/>
          </w:tcPr>
          <w:p>
            <w:pPr>
              <w:jc w:val="center"/>
            </w:pPr>
            <w:r>
              <w:t>16</w:t>
            </w:r>
          </w:p>
        </w:tc>
        <w:tc>
          <w:tcPr>
            <w:tcW w:type="dxa" w:w="2100"/>
          </w:tcPr>
          <w:p>
            <w:pPr>
              <w:jc w:val="center"/>
            </w:pPr>
            <w:r>
              <w:t>4.2%</w:t>
            </w:r>
          </w:p>
        </w:tc>
      </w:tr>
      <w:tr>
        <w:tc>
          <w:tcPr>
            <w:tcW w:type="dxa" w:w="2100"/>
          </w:tcPr>
          <w:p>
            <w:r>
              <w:t>专业门槛</w:t>
            </w:r>
          </w:p>
        </w:tc>
        <w:tc>
          <w:tcPr>
            <w:tcW w:type="dxa" w:w="2100"/>
          </w:tcPr>
          <w:p>
            <w:r>
              <w:t>六位专业代码</w:t>
            </w:r>
          </w:p>
        </w:tc>
        <w:tc>
          <w:tcPr>
            <w:tcW w:type="dxa" w:w="2100"/>
          </w:tcPr>
          <w:p>
            <w:pPr>
              <w:jc w:val="center"/>
            </w:pPr>
            <w:r>
              <w:t>50</w:t>
            </w:r>
          </w:p>
        </w:tc>
        <w:tc>
          <w:tcPr>
            <w:tcW w:type="dxa" w:w="2100"/>
          </w:tcPr>
          <w:p>
            <w:pPr>
              <w:jc w:val="center"/>
            </w:pPr>
            <w:r>
              <w:t>13.2%</w:t>
            </w:r>
          </w:p>
        </w:tc>
      </w:tr>
      <w:tr>
        <w:tc>
          <w:tcPr>
            <w:tcW w:type="dxa" w:w="2100"/>
          </w:tcPr>
          <w:p>
            <w:r>
              <w:t>专业门槛</w:t>
            </w:r>
          </w:p>
        </w:tc>
        <w:tc>
          <w:tcPr>
            <w:tcW w:type="dxa" w:w="2100"/>
          </w:tcPr>
          <w:p>
            <w:r>
              <w:t>类目码与排除式表述</w:t>
            </w:r>
          </w:p>
        </w:tc>
        <w:tc>
          <w:tcPr>
            <w:tcW w:type="dxa" w:w="2100"/>
          </w:tcPr>
          <w:p>
            <w:pPr>
              <w:jc w:val="center"/>
            </w:pPr>
            <w:r>
              <w:t>27</w:t>
            </w:r>
          </w:p>
        </w:tc>
        <w:tc>
          <w:tcPr>
            <w:tcW w:type="dxa" w:w="2100"/>
          </w:tcPr>
          <w:p>
            <w:pPr>
              <w:jc w:val="center"/>
            </w:pPr>
            <w:r>
              <w:t>7.1%</w:t>
            </w:r>
          </w:p>
        </w:tc>
      </w:tr>
      <w:tr>
        <w:tc>
          <w:tcPr>
            <w:tcW w:type="dxa" w:w="2100"/>
          </w:tcPr>
          <w:p>
            <w:r>
              <w:t>专业门槛</w:t>
            </w:r>
          </w:p>
        </w:tc>
        <w:tc>
          <w:tcPr>
            <w:tcW w:type="dxa" w:w="2100"/>
          </w:tcPr>
          <w:p>
            <w:r>
              <w:t>逐个写出专业名称</w:t>
            </w:r>
          </w:p>
        </w:tc>
        <w:tc>
          <w:tcPr>
            <w:tcW w:type="dxa" w:w="2100"/>
          </w:tcPr>
          <w:p>
            <w:pPr>
              <w:jc w:val="center"/>
            </w:pPr>
            <w:r>
              <w:t>228</w:t>
            </w:r>
          </w:p>
        </w:tc>
        <w:tc>
          <w:tcPr>
            <w:tcW w:type="dxa" w:w="2100"/>
          </w:tcPr>
          <w:p>
            <w:pPr>
              <w:jc w:val="center"/>
            </w:pPr>
            <w:r>
              <w:t>60.0%</w:t>
            </w:r>
          </w:p>
        </w:tc>
      </w:tr>
      <w:tr>
        <w:tc>
          <w:tcPr>
            <w:tcW w:type="dxa" w:w="2100"/>
          </w:tcPr>
          <w:p>
            <w:r>
              <w:t>专业门槛</w:t>
            </w:r>
          </w:p>
        </w:tc>
        <w:tc>
          <w:tcPr>
            <w:tcW w:type="dxa" w:w="2100"/>
          </w:tcPr>
          <w:p>
            <w:r>
              <w:t>宽泛表述（相关专业）</w:t>
            </w:r>
          </w:p>
        </w:tc>
        <w:tc>
          <w:tcPr>
            <w:tcW w:type="dxa" w:w="2100"/>
          </w:tcPr>
          <w:p>
            <w:pPr>
              <w:jc w:val="center"/>
            </w:pPr>
            <w:r>
              <w:t>59</w:t>
            </w:r>
          </w:p>
        </w:tc>
        <w:tc>
          <w:tcPr>
            <w:tcW w:type="dxa" w:w="2100"/>
          </w:tcPr>
          <w:p>
            <w:pPr>
              <w:jc w:val="center"/>
            </w:pPr>
            <w:r>
              <w:t>15.5%</w:t>
            </w:r>
          </w:p>
        </w:tc>
      </w:tr>
      <w:tr>
        <w:tc>
          <w:tcPr>
            <w:tcW w:type="dxa" w:w="2100"/>
          </w:tcPr>
          <w:p>
            <w:r>
              <w:t>专业门槛</w:t>
            </w:r>
          </w:p>
        </w:tc>
        <w:tc>
          <w:tcPr>
            <w:tcW w:type="dxa" w:w="2100"/>
          </w:tcPr>
          <w:p>
            <w:r>
              <w:t>小计</w:t>
            </w:r>
          </w:p>
        </w:tc>
        <w:tc>
          <w:tcPr>
            <w:tcW w:type="dxa" w:w="2100"/>
          </w:tcPr>
          <w:p>
            <w:pPr>
              <w:jc w:val="center"/>
            </w:pPr>
            <w:r>
              <w:t>380</w:t>
            </w:r>
          </w:p>
        </w:tc>
        <w:tc>
          <w:tcPr>
            <w:tcW w:type="dxa" w:w="2100"/>
          </w:tcPr>
          <w:p>
            <w:pPr>
              <w:jc w:val="center"/>
            </w:pPr>
            <w:r>
              <w:t>100%</w:t>
            </w:r>
          </w:p>
        </w:tc>
      </w:tr>
      <w:tr>
        <w:tc>
          <w:tcPr>
            <w:tcW w:type="dxa" w:w="2100"/>
          </w:tcPr>
          <w:p>
            <w:r>
              <w:t>学历门槛</w:t>
            </w:r>
          </w:p>
        </w:tc>
        <w:tc>
          <w:tcPr>
            <w:tcW w:type="dxa" w:w="2100"/>
          </w:tcPr>
          <w:p>
            <w:r>
              <w:t>仅限本科</w:t>
            </w:r>
          </w:p>
        </w:tc>
        <w:tc>
          <w:tcPr>
            <w:tcW w:type="dxa" w:w="2100"/>
          </w:tcPr>
          <w:p>
            <w:pPr>
              <w:jc w:val="center"/>
            </w:pPr>
            <w:r>
              <w:t>151</w:t>
            </w:r>
          </w:p>
        </w:tc>
        <w:tc>
          <w:tcPr>
            <w:tcW w:type="dxa" w:w="2100"/>
          </w:tcPr>
          <w:p>
            <w:pPr>
              <w:jc w:val="center"/>
            </w:pPr>
            <w:r>
              <w:t>39.7%</w:t>
            </w:r>
          </w:p>
        </w:tc>
      </w:tr>
      <w:tr>
        <w:tc>
          <w:tcPr>
            <w:tcW w:type="dxa" w:w="2100"/>
          </w:tcPr>
          <w:p>
            <w:r>
              <w:t>其他限制</w:t>
            </w:r>
          </w:p>
        </w:tc>
        <w:tc>
          <w:tcPr>
            <w:tcW w:type="dxa" w:w="2100"/>
          </w:tcPr>
          <w:p>
            <w:r>
              <w:t>政治面貌、基层工作经历等</w:t>
            </w:r>
          </w:p>
        </w:tc>
        <w:tc>
          <w:tcPr>
            <w:tcW w:type="dxa" w:w="2100"/>
          </w:tcPr>
          <w:p>
            <w:r>
              <w:t>未逐项统计</w:t>
            </w:r>
          </w:p>
        </w:tc>
        <w:tc>
          <w:tcPr>
            <w:tcW w:type="dxa" w:w="2100"/>
          </w:tcPr>
          <w:p>
            <w:pPr>
              <w:jc w:val="center"/>
            </w:pPr>
            <w:r>
              <w:t>—</w:t>
            </w:r>
          </w:p>
        </w:tc>
      </w:tr>
      <w:tr>
        <w:tc>
          <w:tcPr>
            <w:tcW w:type="dxa" w:w="2100"/>
          </w:tcPr>
          <w:p>
            <w:r>
              <w:t>特殊情形</w:t>
            </w:r>
          </w:p>
        </w:tc>
        <w:tc>
          <w:tcPr>
            <w:tcW w:type="dxa" w:w="2100"/>
          </w:tcPr>
          <w:p>
            <w:r>
              <w:t>点名具体艺术设计专业</w:t>
            </w:r>
          </w:p>
        </w:tc>
        <w:tc>
          <w:tcPr>
            <w:tcW w:type="dxa" w:w="2100"/>
          </w:tcPr>
          <w:p>
            <w:pPr>
              <w:jc w:val="center"/>
            </w:pPr>
            <w:r>
              <w:t>25</w:t>
            </w:r>
          </w:p>
        </w:tc>
        <w:tc>
          <w:tcPr>
            <w:tcW w:type="dxa" w:w="2100"/>
          </w:tcPr>
          <w:p>
            <w:pPr>
              <w:jc w:val="center"/>
            </w:pPr>
            <w:r>
              <w:t>6.6%</w:t>
            </w:r>
          </w:p>
        </w:tc>
      </w:tr>
    </w:tbl>
    <w:p>
      <w:pPr>
        <w:pStyle w:val="a3"/>
      </w:pPr>
      <w:r>
        <w:rPr>
          <w:sz w:val="18"/>
        </w:rPr>
        <w:t>注：专业门槛五种形态互斥，合计为设计相关可报岗位 380 个；学历门槛与特殊情形属于另一维度，占比以同一分母 380 计算，故不与专业门槛相加。</w:t>
      </w:r>
    </w:p>
    <w:p>
      <w:pPr>
        <w:pStyle w:val="a3"/>
      </w:pPr>
    </w:p>
    <w:p>
      <w:pPr>
        <w:pStyle w:val="a3"/>
        <w:ind w:firstLine="480"/>
      </w:pPr>
      <w:r>
        <w:t>选择编码所得到的核心范畴是，出口路径对“设计专业”几乎不设限，而对“研究生”反向设限。与之形成对照的是，市场侧的学历门槛相对罕见，全量职位池中不提学历要求者占多数。这一错位具有制度社会学的含义：公共部门的招录标准倾向于以学历与专业名称作为分类依据，而市场的评价标准更依赖可举证的能力与项目经历，两种标准在同一批学生身上叠加，使得读研的收益需要在市场端而非公共部门的入口处兑现。就教育决策而言，这意味着课程改革不能以单一的升学或就业目标为默认前提，而须承认学生的出口结构本身是分化的。</w:t>
      </w:r>
    </w:p>
    <w:p>
      <w:pPr>
        <w:pStyle w:val="2"/>
      </w:pPr>
      <w:r>
        <w:t>小结</w:t>
      </w:r>
    </w:p>
    <w:p>
      <w:pPr>
        <w:pStyle w:val="a3"/>
        <w:ind w:firstLine="480"/>
      </w:pPr>
      <w:r>
        <w:t>综合四个面的编码结果，本研究所得到的核心范畴可以归纳如下：市场与雇主面给出跨岗位的动作能力，国家与制度面给出任务型话语，环境与时代面给出由制作转向判断与策展的净指向，出口路径面给出门槛设置上的反向定价。四者共同构成本研究缺口方程左侧的世界需要一侧，其与学校已教一侧的对映结果在下一章处理。需要指出的是，四个面的语料性质不同，其证据强度亦不相同：招聘文本属于一手行为痕迹，国家与制度文本属于一手制度文本，趋势报告属于二手前瞻材料，因此本章不将四者的频次或占比直接相加。</w:t>
      </w:r>
    </w:p>
    <w:p>
      <w:pPr>
        <w:pStyle w:val="1"/>
      </w:pPr>
      <w:r>
        <w:t>资料分析（三）：教育供给侧</w:t>
      </w:r>
    </w:p>
    <w:p>
      <w:pPr>
        <w:pStyle w:val="2"/>
      </w:pPr>
      <w:r>
        <w:t>资料构成与编码方法</w:t>
      </w:r>
    </w:p>
    <w:p>
      <w:pPr>
        <w:pStyle w:val="a3"/>
        <w:ind w:firstLine="480"/>
      </w:pPr>
      <w:r>
        <w:t>教育供给侧的观测对象是国内外 16 所院校的设计类研究生培养方案，其中 14 所能够取得课程名称一级的数据，另有 2 所仅有项目介绍或校级通则，不足以进入课程层的比较。资料分为三档并在附录中逐件标注：官方原件、互联网档案馆快照与第三方转载；其中第三方转载件只作方向结构的参考，不用于判断某门课程首次出现的年份。观测单位是课程名称，不含教学大纲与教学内容，因此本章的判断一律以名义层为限。</w:t>
      </w:r>
    </w:p>
    <w:p>
      <w:pPr>
        <w:pStyle w:val="a3"/>
        <w:ind w:firstLine="480"/>
      </w:pPr>
      <w:r>
        <w:t>在资料处理上，课程名称先归入八类范畴，即智能与技术、方法与流程、理论与史论、实践与项目、人文与社会、管理与商业、技法与媒介以及公共必修与语言；随后编制跨源对照矩阵，把 28 项能力与供给、国家、时代三类文本逐格对映，对映关系分为同义、上位或下位以及相关三级，并另设一份框架外范畴的登记，用于记录那些有证据可循而能力框架容纳不下的内容。</w:t>
      </w:r>
    </w:p>
    <w:p>
      <w:pPr>
        <w:pStyle w:val="2"/>
      </w:pPr>
      <w:r>
        <w:t>课程范畴分布与年份对照</w:t>
      </w:r>
    </w:p>
    <w:p>
      <w:pPr>
        <w:pStyle w:val="a3"/>
        <w:ind w:firstLine="480"/>
      </w:pPr>
      <w:r>
        <w:t>从范畴分布看，实践与项目类课程在 14 所院校中全部命中，技法与媒介类在 13 所院校命中，两类构成课程体系的稳定基底；智能与技术类则并非普遍配置，本学院 2026 级与中央美术学院 2022 级的课程名义层精确匹配结果为零，同济大学在 2025 级 135700 硕士口径下以 21 门智能与技术类课程领先，同一学校的其他口径为 5 至 17 门。“设计系统”与“组件库”一类的课程名称在 14 所院校中未见对应专课。课程范畴分布与年份对照的结果如表 7 所示。</w:t>
      </w:r>
    </w:p>
    <w:p>
      <w:pPr>
        <w:pStyle w:val="a3"/>
        <w:jc w:val="center"/>
      </w:pPr>
      <w:r>
        <w:rPr>
          <w:b/>
          <w:sz w:val="21"/>
        </w:rPr>
        <w:t>表 7　16 所院校课程范畴分布与时间差集</w:t>
      </w:r>
    </w:p>
    <w:tbl>
      <w:tblPr>
        <w:tblStyle w:val="afb"/>
        <w:tblW w:type="auto" w:w="0"/>
        <w:tblLook w:firstColumn="1" w:firstRow="1" w:lastColumn="0" w:lastRow="0" w:noHBand="0" w:noVBand="1" w:val="04A0"/>
      </w:tblPr>
      <w:tblGrid>
        <w:gridCol w:w="4201"/>
        <w:gridCol w:w="4201"/>
      </w:tblGrid>
      <w:tr>
        <w:tc>
          <w:tcPr>
            <w:tcW w:type="dxa" w:w="4201"/>
          </w:tcPr>
          <w:p>
            <w:pPr>
              <w:jc w:val="center"/>
            </w:pPr>
            <w:r/>
            <w:r>
              <w:rPr>
                <w:b/>
              </w:rPr>
              <w:t>观测项</w:t>
            </w:r>
          </w:p>
        </w:tc>
        <w:tc>
          <w:tcPr>
            <w:tcW w:type="dxa" w:w="4201"/>
          </w:tcPr>
          <w:p>
            <w:pPr>
              <w:jc w:val="center"/>
            </w:pPr>
            <w:r/>
            <w:r>
              <w:rPr>
                <w:b/>
              </w:rPr>
              <w:t>结果</w:t>
            </w:r>
          </w:p>
        </w:tc>
      </w:tr>
      <w:tr>
        <w:tc>
          <w:tcPr>
            <w:tcW w:type="dxa" w:w="4201"/>
          </w:tcPr>
          <w:p>
            <w:r>
              <w:t>实践与项目类</w:t>
            </w:r>
          </w:p>
        </w:tc>
        <w:tc>
          <w:tcPr>
            <w:tcW w:type="dxa" w:w="4201"/>
          </w:tcPr>
          <w:p>
            <w:r>
              <w:t>14 所院校全部命中</w:t>
            </w:r>
          </w:p>
        </w:tc>
      </w:tr>
      <w:tr>
        <w:tc>
          <w:tcPr>
            <w:tcW w:type="dxa" w:w="4201"/>
          </w:tcPr>
          <w:p>
            <w:r>
              <w:t>技法与媒介类</w:t>
            </w:r>
          </w:p>
        </w:tc>
        <w:tc>
          <w:tcPr>
            <w:tcW w:type="dxa" w:w="4201"/>
          </w:tcPr>
          <w:p>
            <w:r>
              <w:t>13 所院校命中</w:t>
            </w:r>
          </w:p>
        </w:tc>
      </w:tr>
      <w:tr>
        <w:tc>
          <w:tcPr>
            <w:tcW w:type="dxa" w:w="4201"/>
          </w:tcPr>
          <w:p>
            <w:r>
              <w:t>智能与技术类</w:t>
            </w:r>
          </w:p>
        </w:tc>
        <w:tc>
          <w:tcPr>
            <w:tcW w:type="dxa" w:w="4201"/>
          </w:tcPr>
          <w:p>
            <w:r>
              <w:t>非普遍配置；本学院 2026 级与中央美术学院 2022 级精确匹配 0；同济大学 2025 级 135700 硕士口径 21 门</w:t>
            </w:r>
          </w:p>
        </w:tc>
      </w:tr>
      <w:tr>
        <w:tc>
          <w:tcPr>
            <w:tcW w:type="dxa" w:w="4201"/>
          </w:tcPr>
          <w:p>
            <w:r>
              <w:t>设计系统与组件库类专课</w:t>
            </w:r>
          </w:p>
        </w:tc>
        <w:tc>
          <w:tcPr>
            <w:tcW w:type="dxa" w:w="4201"/>
          </w:tcPr>
          <w:p>
            <w:r>
              <w:t>14 所院校未见对应专课</w:t>
            </w:r>
          </w:p>
        </w:tc>
      </w:tr>
      <w:tr>
        <w:tc>
          <w:tcPr>
            <w:tcW w:type="dxa" w:w="4201"/>
          </w:tcPr>
          <w:p>
            <w:r>
              <w:t>湖南大学纵向对照</w:t>
            </w:r>
          </w:p>
        </w:tc>
        <w:tc>
          <w:tcPr>
            <w:tcW w:type="dxa" w:w="4201"/>
          </w:tcPr>
          <w:p>
            <w:r>
              <w:t>2019 级至 2026 级课程名相同者 2 门</w:t>
            </w:r>
          </w:p>
        </w:tc>
      </w:tr>
      <w:tr>
        <w:tc>
          <w:tcPr>
            <w:tcW w:type="dxa" w:w="4201"/>
          </w:tcPr>
          <w:p>
            <w:r>
              <w:t>中央美术学院纵向对照</w:t>
            </w:r>
          </w:p>
        </w:tc>
        <w:tc>
          <w:tcPr>
            <w:tcW w:type="dxa" w:w="4201"/>
          </w:tcPr>
          <w:p>
            <w:r>
              <w:t>2022 级至 2024 级字面同名者 0</w:t>
            </w:r>
          </w:p>
        </w:tc>
      </w:tr>
      <w:tr>
        <w:tc>
          <w:tcPr>
            <w:tcW w:type="dxa" w:w="4201"/>
          </w:tcPr>
          <w:p>
            <w:r>
              <w:t>米兰理工大学纵向对照</w:t>
            </w:r>
          </w:p>
        </w:tc>
        <w:tc>
          <w:tcPr>
            <w:tcW w:type="dxa" w:w="4201"/>
          </w:tcPr>
          <w:p>
            <w:r>
              <w:t>课程名对照行数由 184 降至 157</w:t>
            </w:r>
          </w:p>
        </w:tc>
      </w:tr>
      <w:tr>
        <w:tc>
          <w:tcPr>
            <w:tcW w:type="dxa" w:w="4201"/>
          </w:tcPr>
          <w:p>
            <w:r>
              <w:t>Aalto 大学纵向对照</w:t>
            </w:r>
          </w:p>
        </w:tc>
        <w:tc>
          <w:tcPr>
            <w:tcW w:type="dxa" w:w="4201"/>
          </w:tcPr>
          <w:p>
            <w:r>
              <w:t>仅见 58 门、同名 57 门、仅见 55 门</w:t>
            </w:r>
          </w:p>
        </w:tc>
      </w:tr>
      <w:tr>
        <w:tc>
          <w:tcPr>
            <w:tcW w:type="dxa" w:w="4201"/>
          </w:tcPr>
          <w:p>
            <w:r>
              <w:t>调整方式</w:t>
            </w:r>
          </w:p>
        </w:tc>
        <w:tc>
          <w:tcPr>
            <w:tcW w:type="dxa" w:w="4201"/>
          </w:tcPr>
          <w:p>
            <w:r>
              <w:t>国内院校以新增课程名称为主，国外院校以模块重组为主</w:t>
            </w:r>
          </w:p>
        </w:tc>
      </w:tr>
    </w:tbl>
    <w:p>
      <w:pPr>
        <w:pStyle w:val="a3"/>
      </w:pPr>
      <w:r>
        <w:rPr>
          <w:sz w:val="18"/>
        </w:rPr>
        <w:t>注：观测单位为课程名称，不含教学大纲与教学内容；学分口径不可跨校比较数值。</w:t>
      </w:r>
    </w:p>
    <w:p>
      <w:pPr>
        <w:pStyle w:val="a3"/>
      </w:pPr>
    </w:p>
    <w:p>
      <w:pPr>
        <w:pStyle w:val="a3"/>
        <w:ind w:firstLine="480"/>
      </w:pPr>
      <w:r>
        <w:t>在年份对照方面，湖南大学 2019 级与 2026 级课程名义相同者仅 2 门，中央美术学院 2022 级至 2024 级字面同名者为 0，米兰理工大学课程名对照的行数由 184 降至 157，Aalto 大学按课程名计算的跨学制期差异为仅见 58 门、同名 57 门、仅见 55 门。就调整方式而言，国内院校以新增课程名称回应技术与产业议题，国外院校则以模块重组回应，二者在课程名单上呈现的形态不同，而课名差异并不等同于课程取消。选择编码所得到的核心范畴是，供给的回应方式属于补课名式响应。需要限定的是，课程名义层的判定不等于教学内容的判定，学分口径不可跨校比较数值，院校纵向差集的分母在两处并不一致，引用时须带口径。</w:t>
      </w:r>
    </w:p>
    <w:p>
      <w:pPr>
        <w:pStyle w:val="2"/>
      </w:pPr>
      <w:r>
        <w:t>缺口判定结果</w:t>
      </w:r>
    </w:p>
    <w:p>
      <w:pPr>
        <w:pStyle w:val="a3"/>
        <w:ind w:firstLine="480"/>
      </w:pPr>
      <w:r>
        <w:t>缺口判定依循前述规则，其结果为：系统化设计意识在供给、国家、时代三类文本中均无对应，而该项同时具备两端证据，即要求侧的 39 条岗位与职责侧任务谱中的 35 句、27 个岗位；市场与竞品研究在供给方面只找到相关级别的泛载体。此外，登记在框架之外的范畴共 14 条，其中绿色设计由国家文本与趋势报告两处证据同时提出，而招聘文本 103 条经逐条核查无一真正命中；相近的分布还见于美育、批判性思维与持续学习。跨源对照矩阵的节选如表 8 所示。</w:t>
      </w:r>
    </w:p>
    <w:p>
      <w:pPr>
        <w:pStyle w:val="a3"/>
        <w:jc w:val="center"/>
      </w:pPr>
      <w:r>
        <w:rPr>
          <w:b/>
          <w:sz w:val="21"/>
        </w:rPr>
        <w:t>表 8　跨源对照矩阵节选（28 项能力与三类文本的对映）</w:t>
      </w:r>
    </w:p>
    <w:tbl>
      <w:tblPr>
        <w:tblStyle w:val="afb"/>
        <w:tblW w:type="auto" w:w="0"/>
        <w:tblLook w:firstColumn="1" w:firstRow="1" w:lastColumn="0" w:lastRow="0" w:noHBand="0" w:noVBand="1" w:val="04A0"/>
      </w:tblPr>
      <w:tblGrid>
        <w:gridCol w:w="1680"/>
        <w:gridCol w:w="1680"/>
        <w:gridCol w:w="1680"/>
        <w:gridCol w:w="1680"/>
        <w:gridCol w:w="1680"/>
      </w:tblGrid>
      <w:tr>
        <w:tc>
          <w:tcPr>
            <w:tcW w:type="dxa" w:w="1680"/>
          </w:tcPr>
          <w:p>
            <w:pPr>
              <w:jc w:val="center"/>
            </w:pPr>
            <w:r/>
            <w:r>
              <w:rPr>
                <w:b/>
              </w:rPr>
              <w:t>能力项（频次）</w:t>
            </w:r>
          </w:p>
        </w:tc>
        <w:tc>
          <w:tcPr>
            <w:tcW w:type="dxa" w:w="1680"/>
          </w:tcPr>
          <w:p>
            <w:pPr>
              <w:jc w:val="center"/>
            </w:pPr>
            <w:r/>
            <w:r>
              <w:rPr>
                <w:b/>
              </w:rPr>
              <w:t>供给</w:t>
            </w:r>
          </w:p>
        </w:tc>
        <w:tc>
          <w:tcPr>
            <w:tcW w:type="dxa" w:w="1680"/>
          </w:tcPr>
          <w:p>
            <w:pPr>
              <w:jc w:val="center"/>
            </w:pPr>
            <w:r/>
            <w:r>
              <w:rPr>
                <w:b/>
              </w:rPr>
              <w:t>国家</w:t>
            </w:r>
          </w:p>
        </w:tc>
        <w:tc>
          <w:tcPr>
            <w:tcW w:type="dxa" w:w="1680"/>
          </w:tcPr>
          <w:p>
            <w:pPr>
              <w:jc w:val="center"/>
            </w:pPr>
            <w:r/>
            <w:r>
              <w:rPr>
                <w:b/>
              </w:rPr>
              <w:t>时代</w:t>
            </w:r>
          </w:p>
        </w:tc>
        <w:tc>
          <w:tcPr>
            <w:tcW w:type="dxa" w:w="1680"/>
          </w:tcPr>
          <w:p>
            <w:pPr>
              <w:jc w:val="center"/>
            </w:pPr>
            <w:r/>
            <w:r>
              <w:rPr>
                <w:b/>
              </w:rPr>
              <w:t>共现</w:t>
            </w:r>
          </w:p>
        </w:tc>
      </w:tr>
      <w:tr>
        <w:tc>
          <w:tcPr>
            <w:tcW w:type="dxa" w:w="1680"/>
          </w:tcPr>
          <w:p>
            <w:r>
              <w:t>端到端负责（69）</w:t>
            </w:r>
          </w:p>
        </w:tc>
        <w:tc>
          <w:tcPr>
            <w:tcW w:type="dxa" w:w="1680"/>
          </w:tcPr>
          <w:p>
            <w:r>
              <w:t>实践与项目类·相关</w:t>
            </w:r>
          </w:p>
        </w:tc>
        <w:tc>
          <w:tcPr>
            <w:tcW w:type="dxa" w:w="1680"/>
          </w:tcPr>
          <w:p>
            <w:r>
              <w:t>人工智能优先布局·相关</w:t>
            </w:r>
          </w:p>
        </w:tc>
        <w:tc>
          <w:tcPr>
            <w:tcW w:type="dxa" w:w="1680"/>
          </w:tcPr>
          <w:p>
            <w:r>
              <w:t>无</w:t>
            </w:r>
          </w:p>
        </w:tc>
        <w:tc>
          <w:tcPr>
            <w:tcW w:type="dxa" w:w="1680"/>
          </w:tcPr>
          <w:p>
            <w:pPr>
              <w:jc w:val="center"/>
            </w:pPr>
            <w:r>
              <w:t>2</w:t>
            </w:r>
          </w:p>
        </w:tc>
      </w:tr>
      <w:tr>
        <w:tc>
          <w:tcPr>
            <w:tcW w:type="dxa" w:w="1680"/>
          </w:tcPr>
          <w:p>
            <w:r>
              <w:t>无权威影响力与跨职能协作（44）</w:t>
            </w:r>
          </w:p>
        </w:tc>
        <w:tc>
          <w:tcPr>
            <w:tcW w:type="dxa" w:w="1680"/>
          </w:tcPr>
          <w:p>
            <w:r>
              <w:t>实践与项目类·相关</w:t>
            </w:r>
          </w:p>
        </w:tc>
        <w:tc>
          <w:tcPr>
            <w:tcW w:type="dxa" w:w="1680"/>
          </w:tcPr>
          <w:p>
            <w:r>
              <w:t>无</w:t>
            </w:r>
          </w:p>
        </w:tc>
        <w:tc>
          <w:tcPr>
            <w:tcW w:type="dxa" w:w="1680"/>
          </w:tcPr>
          <w:p>
            <w:r>
              <w:t>无</w:t>
            </w:r>
          </w:p>
        </w:tc>
        <w:tc>
          <w:tcPr>
            <w:tcW w:type="dxa" w:w="1680"/>
          </w:tcPr>
          <w:p>
            <w:pPr>
              <w:jc w:val="center"/>
            </w:pPr>
            <w:r>
              <w:t>1</w:t>
            </w:r>
          </w:p>
        </w:tc>
      </w:tr>
      <w:tr>
        <w:tc>
          <w:tcPr>
            <w:tcW w:type="dxa" w:w="1680"/>
          </w:tcPr>
          <w:p>
            <w:r>
              <w:t>系统化设计意识（39）</w:t>
            </w:r>
          </w:p>
        </w:tc>
        <w:tc>
          <w:tcPr>
            <w:tcW w:type="dxa" w:w="1680"/>
          </w:tcPr>
          <w:p>
            <w:r>
              <w:t>无</w:t>
            </w:r>
          </w:p>
        </w:tc>
        <w:tc>
          <w:tcPr>
            <w:tcW w:type="dxa" w:w="1680"/>
          </w:tcPr>
          <w:p>
            <w:r>
              <w:t>无</w:t>
            </w:r>
          </w:p>
        </w:tc>
        <w:tc>
          <w:tcPr>
            <w:tcW w:type="dxa" w:w="1680"/>
          </w:tcPr>
          <w:p>
            <w:r>
              <w:t>无</w:t>
            </w:r>
          </w:p>
        </w:tc>
        <w:tc>
          <w:tcPr>
            <w:tcW w:type="dxa" w:w="1680"/>
          </w:tcPr>
          <w:p>
            <w:pPr>
              <w:jc w:val="center"/>
            </w:pPr>
            <w:r>
              <w:t>0</w:t>
            </w:r>
          </w:p>
        </w:tc>
      </w:tr>
      <w:tr>
        <w:tc>
          <w:tcPr>
            <w:tcW w:type="dxa" w:w="1680"/>
          </w:tcPr>
          <w:p>
            <w:r>
              <w:t>市场与竞品研究（39）</w:t>
            </w:r>
          </w:p>
        </w:tc>
        <w:tc>
          <w:tcPr>
            <w:tcW w:type="dxa" w:w="1680"/>
          </w:tcPr>
          <w:p>
            <w:r>
              <w:t>方法与流程类·相关</w:t>
            </w:r>
          </w:p>
        </w:tc>
        <w:tc>
          <w:tcPr>
            <w:tcW w:type="dxa" w:w="1680"/>
          </w:tcPr>
          <w:p>
            <w:r>
              <w:t>设计服务制造升级·相关</w:t>
            </w:r>
          </w:p>
        </w:tc>
        <w:tc>
          <w:tcPr>
            <w:tcW w:type="dxa" w:w="1680"/>
          </w:tcPr>
          <w:p>
            <w:r>
              <w:t>无</w:t>
            </w:r>
          </w:p>
        </w:tc>
        <w:tc>
          <w:tcPr>
            <w:tcW w:type="dxa" w:w="1680"/>
          </w:tcPr>
          <w:p>
            <w:pPr>
              <w:jc w:val="center"/>
            </w:pPr>
            <w:r>
              <w:t>2</w:t>
            </w:r>
          </w:p>
        </w:tc>
      </w:tr>
      <w:tr>
        <w:tc>
          <w:tcPr>
            <w:tcW w:type="dxa" w:w="1680"/>
          </w:tcPr>
          <w:p>
            <w:r>
              <w:t>可制造性与工艺知识（34）</w:t>
            </w:r>
          </w:p>
        </w:tc>
        <w:tc>
          <w:tcPr>
            <w:tcW w:type="dxa" w:w="1680"/>
          </w:tcPr>
          <w:p>
            <w:r>
              <w:t>技法与媒介类·上位或下位</w:t>
            </w:r>
          </w:p>
        </w:tc>
        <w:tc>
          <w:tcPr>
            <w:tcW w:type="dxa" w:w="1680"/>
          </w:tcPr>
          <w:p>
            <w:r>
              <w:t>设计服务制造升级·相关</w:t>
            </w:r>
          </w:p>
        </w:tc>
        <w:tc>
          <w:tcPr>
            <w:tcW w:type="dxa" w:w="1680"/>
          </w:tcPr>
          <w:p>
            <w:r>
              <w:t>无</w:t>
            </w:r>
          </w:p>
        </w:tc>
        <w:tc>
          <w:tcPr>
            <w:tcW w:type="dxa" w:w="1680"/>
          </w:tcPr>
          <w:p>
            <w:pPr>
              <w:jc w:val="center"/>
            </w:pPr>
            <w:r>
              <w:t>2</w:t>
            </w:r>
          </w:p>
        </w:tc>
      </w:tr>
      <w:tr>
        <w:tc>
          <w:tcPr>
            <w:tcW w:type="dxa" w:w="1680"/>
          </w:tcPr>
          <w:p>
            <w:r>
              <w:t>技术跟踪与栈演进（30）</w:t>
            </w:r>
          </w:p>
        </w:tc>
        <w:tc>
          <w:tcPr>
            <w:tcW w:type="dxa" w:w="1680"/>
          </w:tcPr>
          <w:p>
            <w:r>
              <w:t>智能与技术类·相关</w:t>
            </w:r>
          </w:p>
        </w:tc>
        <w:tc>
          <w:tcPr>
            <w:tcW w:type="dxa" w:w="1680"/>
          </w:tcPr>
          <w:p>
            <w:r>
              <w:t>人工智能优先布局·相关</w:t>
            </w:r>
          </w:p>
        </w:tc>
        <w:tc>
          <w:tcPr>
            <w:tcW w:type="dxa" w:w="1680"/>
          </w:tcPr>
          <w:p>
            <w:r>
              <w:t>技能过时与人工智能变量·相关</w:t>
            </w:r>
          </w:p>
        </w:tc>
        <w:tc>
          <w:tcPr>
            <w:tcW w:type="dxa" w:w="1680"/>
          </w:tcPr>
          <w:p>
            <w:pPr>
              <w:jc w:val="center"/>
            </w:pPr>
            <w:r>
              <w:t>3</w:t>
            </w:r>
          </w:p>
        </w:tc>
      </w:tr>
      <w:tr>
        <w:tc>
          <w:tcPr>
            <w:tcW w:type="dxa" w:w="1680"/>
          </w:tcPr>
          <w:p>
            <w:r>
              <w:t>用户中心设计方法论（29）</w:t>
            </w:r>
          </w:p>
        </w:tc>
        <w:tc>
          <w:tcPr>
            <w:tcW w:type="dxa" w:w="1680"/>
          </w:tcPr>
          <w:p>
            <w:r>
              <w:t>方法与流程类·同义</w:t>
            </w:r>
          </w:p>
        </w:tc>
        <w:tc>
          <w:tcPr>
            <w:tcW w:type="dxa" w:w="1680"/>
          </w:tcPr>
          <w:p>
            <w:r>
              <w:t>无</w:t>
            </w:r>
          </w:p>
        </w:tc>
        <w:tc>
          <w:tcPr>
            <w:tcW w:type="dxa" w:w="1680"/>
          </w:tcPr>
          <w:p>
            <w:r>
              <w:t>无</w:t>
            </w:r>
          </w:p>
        </w:tc>
        <w:tc>
          <w:tcPr>
            <w:tcW w:type="dxa" w:w="1680"/>
          </w:tcPr>
          <w:p>
            <w:pPr>
              <w:jc w:val="center"/>
            </w:pPr>
            <w:r>
              <w:t>1</w:t>
            </w:r>
          </w:p>
        </w:tc>
      </w:tr>
      <w:tr>
        <w:tc>
          <w:tcPr>
            <w:tcW w:type="dxa" w:w="1680"/>
          </w:tcPr>
          <w:p>
            <w:r>
              <w:t>作品集与项目证据（24）</w:t>
            </w:r>
          </w:p>
        </w:tc>
        <w:tc>
          <w:tcPr>
            <w:tcW w:type="dxa" w:w="1680"/>
          </w:tcPr>
          <w:p>
            <w:r>
              <w:t>实践与项目类·相关</w:t>
            </w:r>
          </w:p>
        </w:tc>
        <w:tc>
          <w:tcPr>
            <w:tcW w:type="dxa" w:w="1680"/>
          </w:tcPr>
          <w:p>
            <w:r>
              <w:t>无</w:t>
            </w:r>
          </w:p>
        </w:tc>
        <w:tc>
          <w:tcPr>
            <w:tcW w:type="dxa" w:w="1680"/>
          </w:tcPr>
          <w:p>
            <w:r>
              <w:t>无</w:t>
            </w:r>
          </w:p>
        </w:tc>
        <w:tc>
          <w:tcPr>
            <w:tcW w:type="dxa" w:w="1680"/>
          </w:tcPr>
          <w:p>
            <w:pPr>
              <w:jc w:val="center"/>
            </w:pPr>
            <w:r>
              <w:t>1</w:t>
            </w:r>
          </w:p>
        </w:tc>
      </w:tr>
      <w:tr>
        <w:tc>
          <w:tcPr>
            <w:tcW w:type="dxa" w:w="1680"/>
          </w:tcPr>
          <w:p>
            <w:r>
              <w:t>项目落地经验（21）</w:t>
            </w:r>
          </w:p>
        </w:tc>
        <w:tc>
          <w:tcPr>
            <w:tcW w:type="dxa" w:w="1680"/>
          </w:tcPr>
          <w:p>
            <w:r>
              <w:t>实践与项目类·上位或下位</w:t>
            </w:r>
          </w:p>
        </w:tc>
        <w:tc>
          <w:tcPr>
            <w:tcW w:type="dxa" w:w="1680"/>
          </w:tcPr>
          <w:p>
            <w:r>
              <w:t>设计人才培养·相关</w:t>
            </w:r>
          </w:p>
        </w:tc>
        <w:tc>
          <w:tcPr>
            <w:tcW w:type="dxa" w:w="1680"/>
          </w:tcPr>
          <w:p>
            <w:r>
              <w:t>无</w:t>
            </w:r>
          </w:p>
        </w:tc>
        <w:tc>
          <w:tcPr>
            <w:tcW w:type="dxa" w:w="1680"/>
          </w:tcPr>
          <w:p>
            <w:pPr>
              <w:jc w:val="center"/>
            </w:pPr>
            <w:r>
              <w:t>2</w:t>
            </w:r>
          </w:p>
        </w:tc>
      </w:tr>
      <w:tr>
        <w:tc>
          <w:tcPr>
            <w:tcW w:type="dxa" w:w="1680"/>
          </w:tcPr>
          <w:p>
            <w:r>
              <w:t>多目标权衡与指标定义（21）</w:t>
            </w:r>
          </w:p>
        </w:tc>
        <w:tc>
          <w:tcPr>
            <w:tcW w:type="dxa" w:w="1680"/>
          </w:tcPr>
          <w:p>
            <w:r>
              <w:t>无</w:t>
            </w:r>
          </w:p>
        </w:tc>
        <w:tc>
          <w:tcPr>
            <w:tcW w:type="dxa" w:w="1680"/>
          </w:tcPr>
          <w:p>
            <w:r>
              <w:t>无</w:t>
            </w:r>
          </w:p>
        </w:tc>
        <w:tc>
          <w:tcPr>
            <w:tcW w:type="dxa" w:w="1680"/>
          </w:tcPr>
          <w:p>
            <w:r>
              <w:t>设计角色重定位·相关</w:t>
            </w:r>
          </w:p>
        </w:tc>
        <w:tc>
          <w:tcPr>
            <w:tcW w:type="dxa" w:w="1680"/>
          </w:tcPr>
          <w:p>
            <w:pPr>
              <w:jc w:val="center"/>
            </w:pPr>
            <w:r>
              <w:t>1</w:t>
            </w:r>
          </w:p>
        </w:tc>
      </w:tr>
      <w:tr>
        <w:tc>
          <w:tcPr>
            <w:tcW w:type="dxa" w:w="1680"/>
          </w:tcPr>
          <w:p>
            <w:r>
              <w:t>深入与持续的研究（17）</w:t>
            </w:r>
          </w:p>
        </w:tc>
        <w:tc>
          <w:tcPr>
            <w:tcW w:type="dxa" w:w="1680"/>
          </w:tcPr>
          <w:p>
            <w:r>
              <w:t>技法与媒介类·相关</w:t>
            </w:r>
          </w:p>
        </w:tc>
        <w:tc>
          <w:tcPr>
            <w:tcW w:type="dxa" w:w="1680"/>
          </w:tcPr>
          <w:p>
            <w:r>
              <w:t>无</w:t>
            </w:r>
          </w:p>
        </w:tc>
        <w:tc>
          <w:tcPr>
            <w:tcW w:type="dxa" w:w="1680"/>
          </w:tcPr>
          <w:p>
            <w:r>
              <w:t>无</w:t>
            </w:r>
          </w:p>
        </w:tc>
        <w:tc>
          <w:tcPr>
            <w:tcW w:type="dxa" w:w="1680"/>
          </w:tcPr>
          <w:p>
            <w:pPr>
              <w:jc w:val="center"/>
            </w:pPr>
            <w:r>
              <w:t>1</w:t>
            </w:r>
          </w:p>
        </w:tc>
      </w:tr>
      <w:tr>
        <w:tc>
          <w:tcPr>
            <w:tcW w:type="dxa" w:w="1680"/>
          </w:tcPr>
          <w:p>
            <w:r>
              <w:t>人工智能原型验证（17）</w:t>
            </w:r>
          </w:p>
        </w:tc>
        <w:tc>
          <w:tcPr>
            <w:tcW w:type="dxa" w:w="1680"/>
          </w:tcPr>
          <w:p>
            <w:r>
              <w:t>智能与技术类·上位或下位</w:t>
            </w:r>
          </w:p>
        </w:tc>
        <w:tc>
          <w:tcPr>
            <w:tcW w:type="dxa" w:w="1680"/>
          </w:tcPr>
          <w:p>
            <w:r>
              <w:t>人工智能优先布局·相关</w:t>
            </w:r>
          </w:p>
        </w:tc>
        <w:tc>
          <w:tcPr>
            <w:tcW w:type="dxa" w:w="1680"/>
          </w:tcPr>
          <w:p>
            <w:r>
              <w:t>人工智能变量与角色重定位·相关</w:t>
            </w:r>
          </w:p>
        </w:tc>
        <w:tc>
          <w:tcPr>
            <w:tcW w:type="dxa" w:w="1680"/>
          </w:tcPr>
          <w:p>
            <w:pPr>
              <w:jc w:val="center"/>
            </w:pPr>
            <w:r>
              <w:t>3</w:t>
            </w:r>
          </w:p>
        </w:tc>
      </w:tr>
      <w:tr>
        <w:tc>
          <w:tcPr>
            <w:tcW w:type="dxa" w:w="1680"/>
          </w:tcPr>
          <w:p>
            <w:r>
              <w:t>编程与工程实现（18）</w:t>
            </w:r>
          </w:p>
        </w:tc>
        <w:tc>
          <w:tcPr>
            <w:tcW w:type="dxa" w:w="1680"/>
          </w:tcPr>
          <w:p>
            <w:r>
              <w:t>智能与技术类·相关</w:t>
            </w:r>
          </w:p>
        </w:tc>
        <w:tc>
          <w:tcPr>
            <w:tcW w:type="dxa" w:w="1680"/>
          </w:tcPr>
          <w:p>
            <w:r>
              <w:t>人工智能优先布局·相关</w:t>
            </w:r>
          </w:p>
        </w:tc>
        <w:tc>
          <w:tcPr>
            <w:tcW w:type="dxa" w:w="1680"/>
          </w:tcPr>
          <w:p>
            <w:r>
              <w:t>人工智能变量·相关</w:t>
            </w:r>
          </w:p>
        </w:tc>
        <w:tc>
          <w:tcPr>
            <w:tcW w:type="dxa" w:w="1680"/>
          </w:tcPr>
          <w:p>
            <w:pPr>
              <w:jc w:val="center"/>
            </w:pPr>
            <w:r>
              <w:t>3</w:t>
            </w:r>
          </w:p>
        </w:tc>
      </w:tr>
      <w:tr>
        <w:tc>
          <w:tcPr>
            <w:tcW w:type="dxa" w:w="1680"/>
          </w:tcPr>
          <w:p>
            <w:r>
              <w:t>模糊环境自主推进（16）</w:t>
            </w:r>
          </w:p>
        </w:tc>
        <w:tc>
          <w:tcPr>
            <w:tcW w:type="dxa" w:w="1680"/>
          </w:tcPr>
          <w:p>
            <w:r>
              <w:t>无</w:t>
            </w:r>
          </w:p>
        </w:tc>
        <w:tc>
          <w:tcPr>
            <w:tcW w:type="dxa" w:w="1680"/>
          </w:tcPr>
          <w:p>
            <w:r>
              <w:t>无</w:t>
            </w:r>
          </w:p>
        </w:tc>
        <w:tc>
          <w:tcPr>
            <w:tcW w:type="dxa" w:w="1680"/>
          </w:tcPr>
          <w:p>
            <w:r>
              <w:t>无</w:t>
            </w:r>
          </w:p>
        </w:tc>
        <w:tc>
          <w:tcPr>
            <w:tcW w:type="dxa" w:w="1680"/>
          </w:tcPr>
          <w:p>
            <w:pPr>
              <w:jc w:val="center"/>
            </w:pPr>
            <w:r>
              <w:t>0</w:t>
            </w:r>
          </w:p>
        </w:tc>
      </w:tr>
      <w:tr>
        <w:tc>
          <w:tcPr>
            <w:tcW w:type="dxa" w:w="1680"/>
          </w:tcPr>
          <w:p>
            <w:r>
              <w:t>技术可行性判断（12）</w:t>
            </w:r>
          </w:p>
        </w:tc>
        <w:tc>
          <w:tcPr>
            <w:tcW w:type="dxa" w:w="1680"/>
          </w:tcPr>
          <w:p>
            <w:r>
              <w:t>智能与技术类·相关</w:t>
            </w:r>
          </w:p>
        </w:tc>
        <w:tc>
          <w:tcPr>
            <w:tcW w:type="dxa" w:w="1680"/>
          </w:tcPr>
          <w:p>
            <w:r>
              <w:t>人工智能优先布局·相关</w:t>
            </w:r>
          </w:p>
        </w:tc>
        <w:tc>
          <w:tcPr>
            <w:tcW w:type="dxa" w:w="1680"/>
          </w:tcPr>
          <w:p>
            <w:r>
              <w:t>设计角色重定位·相关</w:t>
            </w:r>
          </w:p>
        </w:tc>
        <w:tc>
          <w:tcPr>
            <w:tcW w:type="dxa" w:w="1680"/>
          </w:tcPr>
          <w:p>
            <w:pPr>
              <w:jc w:val="center"/>
            </w:pPr>
            <w:r>
              <w:t>3</w:t>
            </w:r>
          </w:p>
        </w:tc>
      </w:tr>
      <w:tr>
        <w:tc>
          <w:tcPr>
            <w:tcW w:type="dxa" w:w="1680"/>
          </w:tcPr>
          <w:p>
            <w:r>
              <w:t>其余 13 项</w:t>
            </w:r>
          </w:p>
        </w:tc>
        <w:tc>
          <w:tcPr>
            <w:tcW w:type="dxa" w:w="1680"/>
          </w:tcPr>
          <w:p>
            <w:r>
              <w:t>多为无对应或小体量项</w:t>
            </w:r>
          </w:p>
        </w:tc>
        <w:tc>
          <w:tcPr>
            <w:tcW w:type="dxa" w:w="1680"/>
          </w:tcPr>
          <w:p>
            <w:r>
              <w:t>少量相关</w:t>
            </w:r>
          </w:p>
        </w:tc>
        <w:tc>
          <w:tcPr>
            <w:tcW w:type="dxa" w:w="1680"/>
          </w:tcPr>
          <w:p>
            <w:r>
              <w:t>少量相关</w:t>
            </w:r>
          </w:p>
        </w:tc>
        <w:tc>
          <w:tcPr>
            <w:tcW w:type="dxa" w:w="1680"/>
          </w:tcPr>
          <w:p>
            <w:r>
              <w:t>0 至 2</w:t>
            </w:r>
          </w:p>
        </w:tc>
      </w:tr>
    </w:tbl>
    <w:p>
      <w:pPr>
        <w:pStyle w:val="a3"/>
      </w:pPr>
      <w:r>
        <w:rPr>
          <w:sz w:val="18"/>
        </w:rPr>
        <w:t>注：共现为三类文本中出现的文本类别数；对映关系分为同义、上位或下位以及相关三级，“无”表示该类文本中未见对应条目。</w:t>
      </w:r>
    </w:p>
    <w:p>
      <w:pPr>
        <w:pStyle w:val="a3"/>
      </w:pPr>
    </w:p>
    <w:p>
      <w:pPr>
        <w:pStyle w:val="a3"/>
        <w:ind w:firstLine="480"/>
      </w:pPr>
      <w:r>
        <w:t>上述结果需要以两项限定为前提。其一，课程名义层的判定不等于教学内容的判定，某些能力可能通过课程内部的环节而非课程名称得以传递。其二，系统化设计意识零对应的判定目前只有矩阵一方的记录，课程名义层的跨校检索尚未单独留存，其可复核性有待补强。从组织社会学的角度看，课程名单是一份高度压缩的机构行为痕迹，它既反映学科知识的分类传统，也反映院校在资源约束下的取舍方式。智能与技术类课程的非普遍配置，并不能简单归因于观念滞后，它同时受制于师资结构、实验条件与既有课程的重置成本；相对于增设新课，模块重组在组织上的阻力更小，这可以解释部分院校为何选择以整合方式回应技术议题。与此相关的是，课程体系本身具有文化资本的分配功能：哪些能力被赋予课程身份，哪些能力被留给实习或自学，决定了学生所能获得的制度化资本的类型，也影响其向劳动力市场兑换资格的方式</w:t>
      </w:r>
      <w:r>
        <w:rPr>
          <w:vertAlign w:val="superscript"/>
        </w:rPr>
        <w:t>[6]</w:t>
      </w:r>
      <w:r>
        <w:t>。</w:t>
      </w:r>
    </w:p>
    <w:p>
      <w:pPr>
        <w:pStyle w:val="1"/>
      </w:pPr>
      <w:r>
        <w:t>研究结论与讨论</w:t>
      </w:r>
    </w:p>
    <w:p>
      <w:pPr>
        <w:pStyle w:val="2"/>
      </w:pPr>
      <w:r>
        <w:t>研究结论</w:t>
      </w:r>
    </w:p>
    <w:p>
      <w:pPr>
        <w:pStyle w:val="a3"/>
        <w:ind w:firstLine="480"/>
      </w:pPr>
      <w:r>
        <w:t>本研究的主要结论可以概括为四点。第一，学生一侧在方向上已经形成共识，跨学科、人工智能、可持续与项目制几项的强度接近；但按专业方向交叉之后，侧重明显分化，说明一致的方向判断之下存在不同的能力诉求。第二，世界一侧所要求的是跨岗位的动作能力，而不是身份标签；制度与趋势的信号先行于市场，绿色设计在国家文本与趋势报告中同时出现而在招聘文本中无一命中；出口路径对研究生反向设限，读研的收益须在市场端兑现。第三，供给侧的回应集中于项目与技法类课程，对工作方式类能力与判断类能力的回应相对薄弱，其中系统化设计意识在课程名义层缺乏对应。第四，研究框架本身也是研究过程的产物：市场与竞品研究与可制造性与工艺知识恰是初始框架容纳不下、后来补入的能力项，这说明框架之外的表述规模本身即可作为测量盲区的证据。</w:t>
      </w:r>
    </w:p>
    <w:p>
      <w:pPr>
        <w:pStyle w:val="2"/>
      </w:pPr>
      <w:r>
        <w:t>五个研究问题的回答</w:t>
      </w:r>
    </w:p>
    <w:p>
      <w:pPr>
        <w:pStyle w:val="a3"/>
        <w:ind w:firstLine="480"/>
      </w:pPr>
      <w:r>
        <w:t>本报告为小组五人共同成果，五个问题由五位成员分头承担。以下按问题逐条作答，回答要点与主要证据概见表 9。</w:t>
      </w:r>
    </w:p>
    <w:p>
      <w:pPr>
        <w:pStyle w:val="a3"/>
        <w:jc w:val="center"/>
      </w:pPr>
      <w:r>
        <w:rPr>
          <w:b/>
          <w:sz w:val="21"/>
        </w:rPr>
        <w:t>表 9　五个研究问题与主要回答</w:t>
      </w:r>
    </w:p>
    <w:tbl>
      <w:tblPr>
        <w:tblStyle w:val="afb"/>
        <w:tblW w:type="auto" w:w="0"/>
        <w:tblLook w:firstColumn="1" w:firstRow="1" w:lastColumn="0" w:lastRow="0" w:noHBand="0" w:noVBand="1" w:val="04A0"/>
      </w:tblPr>
      <w:tblGrid>
        <w:gridCol w:w="2100"/>
        <w:gridCol w:w="2100"/>
        <w:gridCol w:w="2100"/>
        <w:gridCol w:w="2100"/>
      </w:tblGrid>
      <w:tr>
        <w:tc>
          <w:tcPr>
            <w:tcW w:type="dxa" w:w="2100"/>
          </w:tcPr>
          <w:p>
            <w:pPr>
              <w:jc w:val="center"/>
            </w:pPr>
            <w:r/>
            <w:r>
              <w:rPr>
                <w:b/>
              </w:rPr>
              <w:t>研究问题</w:t>
            </w:r>
          </w:p>
        </w:tc>
        <w:tc>
          <w:tcPr>
            <w:tcW w:type="dxa" w:w="2100"/>
          </w:tcPr>
          <w:p>
            <w:pPr>
              <w:jc w:val="center"/>
            </w:pPr>
            <w:r/>
            <w:r>
              <w:rPr>
                <w:b/>
              </w:rPr>
              <w:t>承担者</w:t>
            </w:r>
          </w:p>
        </w:tc>
        <w:tc>
          <w:tcPr>
            <w:tcW w:type="dxa" w:w="2100"/>
          </w:tcPr>
          <w:p>
            <w:pPr>
              <w:jc w:val="center"/>
            </w:pPr>
            <w:r/>
            <w:r>
              <w:rPr>
                <w:b/>
              </w:rPr>
              <w:t>主要回答</w:t>
            </w:r>
          </w:p>
        </w:tc>
        <w:tc>
          <w:tcPr>
            <w:tcW w:type="dxa" w:w="2100"/>
          </w:tcPr>
          <w:p>
            <w:pPr>
              <w:jc w:val="center"/>
            </w:pPr>
            <w:r/>
            <w:r>
              <w:rPr>
                <w:b/>
              </w:rPr>
              <w:t>关键证据</w:t>
            </w:r>
          </w:p>
        </w:tc>
      </w:tr>
      <w:tr>
        <w:tc>
          <w:tcPr>
            <w:tcW w:type="dxa" w:w="2100"/>
          </w:tcPr>
          <w:p>
            <w:r>
              <w:t>问题一　学习与发展规划中的痛点</w:t>
            </w:r>
          </w:p>
        </w:tc>
        <w:tc>
          <w:tcPr>
            <w:tcW w:type="dxa" w:w="2100"/>
          </w:tcPr>
          <w:p>
            <w:r>
              <w:t>题 1（组员）</w:t>
            </w:r>
          </w:p>
        </w:tc>
        <w:tc>
          <w:tcPr>
            <w:tcW w:type="dxa" w:w="2100"/>
          </w:tcPr>
          <w:p>
            <w:r>
              <w:t>实践经验不足、能力转化困难、发展方向不明确三处结构性悬空</w:t>
            </w:r>
          </w:p>
        </w:tc>
        <w:tc>
          <w:tcPr>
            <w:tcW w:type="dxa" w:w="2100"/>
          </w:tcPr>
          <w:p>
            <w:r>
              <w:t>问卷 C：12/20、8/20、19/20；研二访谈</w:t>
            </w:r>
          </w:p>
        </w:tc>
      </w:tr>
      <w:tr>
        <w:tc>
          <w:tcPr>
            <w:tcW w:type="dxa" w:w="2100"/>
          </w:tcPr>
          <w:p>
            <w:r>
              <w:t>问题二　面向未来最需要的教育支持</w:t>
            </w:r>
          </w:p>
        </w:tc>
        <w:tc>
          <w:tcPr>
            <w:tcW w:type="dxa" w:w="2100"/>
          </w:tcPr>
          <w:p>
            <w:r>
              <w:t>题 3（笔者）</w:t>
            </w:r>
          </w:p>
        </w:tc>
        <w:tc>
          <w:tcPr>
            <w:tcW w:type="dxa" w:w="2100"/>
          </w:tcPr>
          <w:p>
            <w:r>
              <w:t>系统化设计与市场研究课程化；判断型人工智能课程；项目制环节制度化</w:t>
            </w:r>
          </w:p>
        </w:tc>
        <w:tc>
          <w:tcPr>
            <w:tcW w:type="dxa" w:w="2100"/>
          </w:tcPr>
          <w:p>
            <w:r>
              <w:t>要求侧 39/103 与职责侧 35 句、27 岗；课程名义层零对应</w:t>
            </w:r>
          </w:p>
        </w:tc>
      </w:tr>
      <w:tr>
        <w:tc>
          <w:tcPr>
            <w:tcW w:type="dxa" w:w="2100"/>
          </w:tcPr>
          <w:p>
            <w:r>
              <w:t>问题三　人工智能的角色与决定权</w:t>
            </w:r>
          </w:p>
        </w:tc>
        <w:tc>
          <w:tcPr>
            <w:tcW w:type="dxa" w:w="2100"/>
          </w:tcPr>
          <w:p>
            <w:r>
              <w:t>题 4（组员）</w:t>
            </w:r>
          </w:p>
        </w:tc>
        <w:tc>
          <w:tcPr>
            <w:tcW w:type="dxa" w:w="2100"/>
          </w:tcPr>
          <w:p>
            <w:r>
              <w:t>辅助或设计伙伴而非替代；决定权归于本人与教师</w:t>
            </w:r>
          </w:p>
        </w:tc>
        <w:tc>
          <w:tcPr>
            <w:tcW w:type="dxa" w:w="2100"/>
          </w:tcPr>
          <w:p>
            <w:r>
              <w:t>问卷 B：39/55、35/55、30/55、4/55；本人 28/55、教师 24/55、人工智能 3/55</w:t>
            </w:r>
          </w:p>
        </w:tc>
      </w:tr>
      <w:tr>
        <w:tc>
          <w:tcPr>
            <w:tcW w:type="dxa" w:w="2100"/>
          </w:tcPr>
          <w:p>
            <w:r>
              <w:t>问题四　不同学科背景的需求差异</w:t>
            </w:r>
          </w:p>
        </w:tc>
        <w:tc>
          <w:tcPr>
            <w:tcW w:type="dxa" w:w="2100"/>
          </w:tcPr>
          <w:p>
            <w:r>
              <w:t>题 5（组员）</w:t>
            </w:r>
          </w:p>
        </w:tc>
        <w:tc>
          <w:tcPr>
            <w:tcW w:type="dxa" w:w="2100"/>
          </w:tcPr>
          <w:p>
            <w:r>
              <w:t>方向层面高度一致，实现层面明显分化</w:t>
            </w:r>
          </w:p>
        </w:tc>
        <w:tc>
          <w:tcPr>
            <w:tcW w:type="dxa" w:w="2100"/>
          </w:tcPr>
          <w:p>
            <w:r>
              <w:t>问卷 A：46/72、38/72、35/72、34/72；均值极差 0.15；分专业交叉</w:t>
            </w:r>
          </w:p>
        </w:tc>
      </w:tr>
      <w:tr>
        <w:tc>
          <w:tcPr>
            <w:tcW w:type="dxa" w:w="2100"/>
          </w:tcPr>
          <w:p>
            <w:r>
              <w:t>问题五　优先进入学生教育系统的内容</w:t>
            </w:r>
          </w:p>
        </w:tc>
        <w:tc>
          <w:tcPr>
            <w:tcW w:type="dxa" w:w="2100"/>
          </w:tcPr>
          <w:p>
            <w:r>
              <w:t>题 6（组员）</w:t>
            </w:r>
          </w:p>
        </w:tc>
        <w:tc>
          <w:tcPr>
            <w:tcW w:type="dxa" w:w="2100"/>
          </w:tcPr>
          <w:p>
            <w:r>
              <w:t>人工智能协同设计课程、可持续设计融入项目、跨学科联合项目、媒介素养</w:t>
            </w:r>
          </w:p>
        </w:tc>
        <w:tc>
          <w:tcPr>
            <w:tcW w:type="dxa" w:w="2100"/>
          </w:tcPr>
          <w:p>
            <w:r>
              <w:t>桌面研究；经三道筛选复核，前者与本报告结论重合，可持续设计列为待观察</w:t>
            </w:r>
          </w:p>
        </w:tc>
      </w:tr>
    </w:tbl>
    <w:p>
      <w:pPr>
        <w:pStyle w:val="a3"/>
      </w:pPr>
      <w:r>
        <w:rPr>
          <w:sz w:val="18"/>
        </w:rPr>
        <w:t>注：问题编号沿用小组认领的题号；回答要点为合并本报告第三、四、五章证据后的结论，数据基准 2026-10-07。</w:t>
      </w:r>
    </w:p>
    <w:p>
      <w:pPr>
        <w:pStyle w:val="a3"/>
      </w:pPr>
    </w:p>
    <w:p>
      <w:pPr>
        <w:pStyle w:val="a3"/>
        <w:ind w:firstLine="480"/>
      </w:pPr>
      <w:r>
        <w:t>问题一，学习与发展规划中的痛点集中在哪里。问卷 C（多数题目有效人次 20）显示，真实实践经验不足 12/20，理论学习与设计实践难结合 8/20，缺少高质量项目机会 8/20；选择“明确目标，有清晰发展方向”者仅 1/20，其余 19/20 处于目标未实现、方向探索或迷茫状态。三项痛点的共同结构在于，培养环节提供了方法与视野，却未稳定提供把外部要求转化为个人能力的通道。研二访谈把从繁杂的场地信息与调研资料中提炼核心研究问题、以及真实项目落地经验不足列为最大困难，与问卷结果一致。</w:t>
      </w:r>
    </w:p>
    <w:p>
      <w:pPr>
        <w:pStyle w:val="a3"/>
        <w:ind w:firstLine="480"/>
      </w:pPr>
      <w:r>
        <w:t>问题二，面向未来最需要哪些新的教育支持。回答有三处。其一，把系统化设计与市场研究由隐含要求转为正式课程：系统化设计意识在招聘文本中被要求 39/103，在职责侧任务谱中有 35 句、27 个岗位的对应，而在 14 所院校的课程名义层查无对应。其二，开设以判断为目标的人工智能课程：市场对人工智能的要求已经分层，会用工具者趋于常态，要求判断产出质量者仅 6 个岗位，而供给侧的智能与技术类课程又非普遍配置。其三，把项目制环节制度化：该项在问卷 A 与问卷 C 中均获得最强支持，企业与学生的要求亦彼此一致。</w:t>
      </w:r>
    </w:p>
    <w:p>
      <w:pPr>
        <w:pStyle w:val="a3"/>
        <w:ind w:firstLine="480"/>
      </w:pPr>
      <w:r>
        <w:t>问题三，人工智能应承担什么角色，哪些决定仍留给教师与本人。问卷 B（n=55）与 4 人访谈给出一致取向：人工智能被定位为辅助性手段或设计伙伴。创意启发 39/55、资料整理与研究辅助 35/55、技能教学 30/55，认为可以完全替代部分教师教学工作者仅 4/55；选择最终方案时，由本人决定 28/55、教师 24/55、人工智能 3/55；即便人工智能能够快速评价方案，仍有 46/55 认为需要教师。教师被认为不可替代之处依次为发现隐藏问题 39/55、设计经验 37/55、理解设计背景与文化 36/55、情感支持 29/55。据此可以表述为一种分工形态：人工智能辅助探索与实现，教师负责专业指导与能力培养，学生保留自主判断与决策。需要说明的是，此项测量的是角色期待，不等于实际教学效果。</w:t>
      </w:r>
    </w:p>
    <w:p>
      <w:pPr>
        <w:pStyle w:val="a3"/>
        <w:ind w:firstLine="480"/>
      </w:pPr>
      <w:r>
        <w:t>问题四，不同设计学科背景的学生是否存在明显不同的学习需求。在方向层面差异并不显著：问卷 A（n=72）中跨学科 46/72、人工智能 38/72、可持续 35/72、项目制 34/72，五道需求强度题的均值极差仅 0.15。在实现层面分化明确：数字媒体与工业设计偏向设计与人工智能，环境艺术偏向可持续与社会创新，视觉传达偏向商业与品牌，产品设计介于工业设计与商业之间。因此，统一的加课清单只能回应共识部分，对实现路径的差异无能为力，课程设计需要在共同核心能力之外保留方向性的选课与项目分流。</w:t>
      </w:r>
    </w:p>
    <w:p>
      <w:pPr>
        <w:pStyle w:val="a3"/>
        <w:ind w:firstLine="480"/>
      </w:pPr>
      <w:r>
        <w:t>问题五，哪些未来教育应优先进入学生教育系统。桌面研究给出四项候选，即人工智能协同设计课程、可持续设计融入项目、跨学科联合项目与媒介素养。经三道筛选检验：人工智能协同设计课程与项目制相关项通过证据强度与教育可及性两道，且分别与本报告问题二回答中的判断型人工智能课程、项目制环节制度化重合；可持续设计融入项目虽有多源证据，但在招聘文本中零命中，列为待观察项；媒介素养作为独立课程形态的证据不足，宜作为既有课程的组成部分。</w:t>
      </w:r>
    </w:p>
    <w:p>
      <w:pPr>
        <w:pStyle w:val="2"/>
      </w:pPr>
      <w:r>
        <w:t>教育支持方向与优先次序</w:t>
      </w:r>
    </w:p>
    <w:p>
      <w:pPr>
        <w:pStyle w:val="a3"/>
        <w:ind w:firstLine="480"/>
      </w:pPr>
      <w:r>
        <w:t>按三道筛选，本研究给出如下优先次序。系统化设计意识与市场研究通过全部三道筛选，且均具备要求侧与职责侧的双端证据，列为第一优先。以判断为目标的人工智能课程通过证据强度与教育可及性两道，在不可替代性上稍弱，因为部分判断能力可以在工作中自然形成，列为第二优先。项目制环节的制度化通过教育可及性与不可替代性两道，其证据强度依赖经验型要求的整体规模，列为第三优先。绿色设计、批判性思维与持续学习虽有多源证据，但在招聘文本中零命中，须与就业现实对照之后再定，列为待观察项。优先次序与三道筛选的结果如表 10 所示。</w:t>
      </w:r>
    </w:p>
    <w:p>
      <w:pPr>
        <w:pStyle w:val="a3"/>
        <w:jc w:val="center"/>
      </w:pPr>
      <w:r>
        <w:rPr>
          <w:b/>
          <w:sz w:val="21"/>
        </w:rPr>
        <w:t>表 10　缺口优先次序与三道筛选结果</w:t>
      </w:r>
    </w:p>
    <w:tbl>
      <w:tblPr>
        <w:tblStyle w:val="afb"/>
        <w:tblW w:type="auto" w:w="0"/>
        <w:tblLook w:firstColumn="1" w:firstRow="1" w:lastColumn="0" w:lastRow="0" w:noHBand="0" w:noVBand="1" w:val="04A0"/>
      </w:tblPr>
      <w:tblGrid>
        <w:gridCol w:w="1680"/>
        <w:gridCol w:w="1680"/>
        <w:gridCol w:w="1680"/>
        <w:gridCol w:w="1680"/>
        <w:gridCol w:w="1680"/>
      </w:tblGrid>
      <w:tr>
        <w:tc>
          <w:tcPr>
            <w:tcW w:type="dxa" w:w="1680"/>
          </w:tcPr>
          <w:p>
            <w:pPr>
              <w:jc w:val="center"/>
            </w:pPr>
            <w:r/>
            <w:r>
              <w:rPr>
                <w:b/>
              </w:rPr>
              <w:t>候选支持方向</w:t>
            </w:r>
          </w:p>
        </w:tc>
        <w:tc>
          <w:tcPr>
            <w:tcW w:type="dxa" w:w="1680"/>
          </w:tcPr>
          <w:p>
            <w:pPr>
              <w:jc w:val="center"/>
            </w:pPr>
            <w:r/>
            <w:r>
              <w:rPr>
                <w:b/>
              </w:rPr>
              <w:t>证据强度</w:t>
            </w:r>
          </w:p>
        </w:tc>
        <w:tc>
          <w:tcPr>
            <w:tcW w:type="dxa" w:w="1680"/>
          </w:tcPr>
          <w:p>
            <w:pPr>
              <w:jc w:val="center"/>
            </w:pPr>
            <w:r/>
            <w:r>
              <w:rPr>
                <w:b/>
              </w:rPr>
              <w:t>教育可及性</w:t>
            </w:r>
          </w:p>
        </w:tc>
        <w:tc>
          <w:tcPr>
            <w:tcW w:type="dxa" w:w="1680"/>
          </w:tcPr>
          <w:p>
            <w:pPr>
              <w:jc w:val="center"/>
            </w:pPr>
            <w:r/>
            <w:r>
              <w:rPr>
                <w:b/>
              </w:rPr>
              <w:t>不可替代性</w:t>
            </w:r>
          </w:p>
        </w:tc>
        <w:tc>
          <w:tcPr>
            <w:tcW w:type="dxa" w:w="1680"/>
          </w:tcPr>
          <w:p>
            <w:pPr>
              <w:jc w:val="center"/>
            </w:pPr>
            <w:r/>
            <w:r>
              <w:rPr>
                <w:b/>
              </w:rPr>
              <w:t>优先次序</w:t>
            </w:r>
          </w:p>
        </w:tc>
      </w:tr>
      <w:tr>
        <w:tc>
          <w:tcPr>
            <w:tcW w:type="dxa" w:w="1680"/>
          </w:tcPr>
          <w:p>
            <w:r>
              <w:t>系统化设计与市场研究课程化</w:t>
            </w:r>
          </w:p>
        </w:tc>
        <w:tc>
          <w:tcPr>
            <w:tcW w:type="dxa" w:w="1680"/>
          </w:tcPr>
          <w:p>
            <w:r>
              <w:t>通过（要求侧与职责侧双端证据）</w:t>
            </w:r>
          </w:p>
        </w:tc>
        <w:tc>
          <w:tcPr>
            <w:tcW w:type="dxa" w:w="1680"/>
          </w:tcPr>
          <w:p>
            <w:r>
              <w:t>通过</w:t>
            </w:r>
          </w:p>
        </w:tc>
        <w:tc>
          <w:tcPr>
            <w:tcW w:type="dxa" w:w="1680"/>
          </w:tcPr>
          <w:p>
            <w:r>
              <w:t>通过</w:t>
            </w:r>
          </w:p>
        </w:tc>
        <w:tc>
          <w:tcPr>
            <w:tcW w:type="dxa" w:w="1680"/>
          </w:tcPr>
          <w:p>
            <w:r>
              <w:t>第一优先</w:t>
            </w:r>
          </w:p>
        </w:tc>
      </w:tr>
      <w:tr>
        <w:tc>
          <w:tcPr>
            <w:tcW w:type="dxa" w:w="1680"/>
          </w:tcPr>
          <w:p>
            <w:r>
              <w:t>以判断为目标的人工智能课程</w:t>
            </w:r>
          </w:p>
        </w:tc>
        <w:tc>
          <w:tcPr>
            <w:tcW w:type="dxa" w:w="1680"/>
          </w:tcPr>
          <w:p>
            <w:r>
              <w:t>通过</w:t>
            </w:r>
          </w:p>
        </w:tc>
        <w:tc>
          <w:tcPr>
            <w:tcW w:type="dxa" w:w="1680"/>
          </w:tcPr>
          <w:p>
            <w:r>
              <w:t>通过</w:t>
            </w:r>
          </w:p>
        </w:tc>
        <w:tc>
          <w:tcPr>
            <w:tcW w:type="dxa" w:w="1680"/>
          </w:tcPr>
          <w:p>
            <w:r>
              <w:t>部分通过</w:t>
            </w:r>
          </w:p>
        </w:tc>
        <w:tc>
          <w:tcPr>
            <w:tcW w:type="dxa" w:w="1680"/>
          </w:tcPr>
          <w:p>
            <w:r>
              <w:t>第二优先</w:t>
            </w:r>
          </w:p>
        </w:tc>
      </w:tr>
      <w:tr>
        <w:tc>
          <w:tcPr>
            <w:tcW w:type="dxa" w:w="1680"/>
          </w:tcPr>
          <w:p>
            <w:r>
              <w:t>项目制环节制度化</w:t>
            </w:r>
          </w:p>
        </w:tc>
        <w:tc>
          <w:tcPr>
            <w:tcW w:type="dxa" w:w="1680"/>
          </w:tcPr>
          <w:p>
            <w:r>
              <w:t>部分通过（依赖经验型要求的整体规模）</w:t>
            </w:r>
          </w:p>
        </w:tc>
        <w:tc>
          <w:tcPr>
            <w:tcW w:type="dxa" w:w="1680"/>
          </w:tcPr>
          <w:p>
            <w:r>
              <w:t>通过</w:t>
            </w:r>
          </w:p>
        </w:tc>
        <w:tc>
          <w:tcPr>
            <w:tcW w:type="dxa" w:w="1680"/>
          </w:tcPr>
          <w:p>
            <w:r>
              <w:t>通过</w:t>
            </w:r>
          </w:p>
        </w:tc>
        <w:tc>
          <w:tcPr>
            <w:tcW w:type="dxa" w:w="1680"/>
          </w:tcPr>
          <w:p>
            <w:r>
              <w:t>第三优先</w:t>
            </w:r>
          </w:p>
        </w:tc>
      </w:tr>
      <w:tr>
        <w:tc>
          <w:tcPr>
            <w:tcW w:type="dxa" w:w="1680"/>
          </w:tcPr>
          <w:p>
            <w:r>
              <w:t>绿色设计、批判性思维与持续学习</w:t>
            </w:r>
          </w:p>
        </w:tc>
        <w:tc>
          <w:tcPr>
            <w:tcW w:type="dxa" w:w="1680"/>
          </w:tcPr>
          <w:p>
            <w:r>
              <w:t>通过（多源收敛）</w:t>
            </w:r>
          </w:p>
        </w:tc>
        <w:tc>
          <w:tcPr>
            <w:tcW w:type="dxa" w:w="1680"/>
          </w:tcPr>
          <w:p>
            <w:r>
              <w:t>通过</w:t>
            </w:r>
          </w:p>
        </w:tc>
        <w:tc>
          <w:tcPr>
            <w:tcW w:type="dxa" w:w="1680"/>
          </w:tcPr>
          <w:p>
            <w:r>
              <w:t>通过</w:t>
            </w:r>
          </w:p>
        </w:tc>
        <w:tc>
          <w:tcPr>
            <w:tcW w:type="dxa" w:w="1680"/>
          </w:tcPr>
          <w:p>
            <w:r>
              <w:t>待观察（招聘文本零命中）</w:t>
            </w:r>
          </w:p>
        </w:tc>
      </w:tr>
    </w:tbl>
    <w:p>
      <w:pPr>
        <w:pStyle w:val="a3"/>
      </w:pPr>
    </w:p>
    <w:p>
      <w:pPr>
        <w:pStyle w:val="a3"/>
        <w:ind w:firstLine="480"/>
      </w:pPr>
      <w:r>
        <w:t>教育支持的候选方向相应有三。第一，把系统化设计与市场研究由隐含要求转为正式课程，前者对应最尖锐的课名层零对应，后者对应只有泛载体的现状；其课程形态宜以工作方式训练为主，而非以知识讲授为主。第二，开设以判断为目标的人工智能课程，重点不在工具操作，而在对人工智能产出的评估、选择与精炼，使学生具备对生成结果的质量判断能力。第三，把项目制环节制度化，使实习、毕业设计与企业课题成为稳定的对接形态，同时服务作品集与项目落地经验两项要求。上述三项均以教育可及性为前提，即在学校现有资源条件下能够落地。</w:t>
      </w:r>
    </w:p>
    <w:p>
      <w:pPr>
        <w:pStyle w:val="2"/>
      </w:pPr>
      <w:r>
        <w:t>理论意涵</w:t>
      </w:r>
    </w:p>
    <w:p>
      <w:pPr>
        <w:pStyle w:val="a3"/>
        <w:ind w:firstLine="480"/>
      </w:pPr>
      <w:r>
        <w:t>本研究的理论意图在于把设计教育还原为一个具有社会属性的中介环节。课程设置既是知识分类的结果，也是资本分配与惯习塑造的机制</w:t>
      </w:r>
      <w:r>
        <w:rPr>
          <w:vertAlign w:val="superscript"/>
        </w:rPr>
        <w:t>[6][7]</w:t>
      </w:r>
      <w:r>
        <w:t>；招聘文本、政策文本与趋势报告分别代表劳动力市场、国家治理与全球议程三类行动者的话语，它们通过学科目录、学分规定与评价指标等中介环节作用于院校决策</w:t>
      </w:r>
      <w:r>
        <w:rPr>
          <w:vertAlign w:val="superscript"/>
        </w:rPr>
        <w:t>[8]</w:t>
      </w:r>
      <w:r>
        <w:t>；而设计物与设计实践则在这一结构中成为社会关系与文化意义的物质化形式</w:t>
      </w:r>
      <w:r>
        <w:rPr>
          <w:vertAlign w:val="superscript"/>
        </w:rPr>
        <w:t>[9]</w:t>
      </w:r>
      <w:r>
        <w:t>。就此而言，设计教育的改革问题不应简化为课程门类的增减，而应追问何种能力被制度承认、何种能力被推给市场，以及这一分配方式对学生的职业路径与社会流动预期意味着什么。参与式设计与社会创新等取向在此具有现实意义，它们将设计的对象从孤立的产品扩展至关系与制度，因而也更依赖学生具备判断、协作与论证的能力，而这恰是本研究识别出的缺口所在。</w:t>
      </w:r>
    </w:p>
    <w:p>
      <w:pPr>
        <w:pStyle w:val="2"/>
      </w:pPr>
      <w:r>
        <w:t>研究不足</w:t>
      </w:r>
    </w:p>
    <w:p>
      <w:pPr>
        <w:pStyle w:val="a3"/>
        <w:ind w:firstLine="480"/>
      </w:pPr>
      <w:r>
        <w:t>本研究存在若干不足。供给面的观测止于课程名义层，“课名没有”不等于“没有教”，某些能力可能通过课程内部的环节得以传递，本研究对此未能观测。跨源对照为单编码，争议格由研究者逐条审定，未做第二编码者复核，其判定的一致程度尚待检验。人工盲编仅 3 条，不足以支撑稳定的信度系数。国内样本为定向采集，其比例不可与海外层直接比较。出口路径面只有一个数据源、一个年度，其代表性有限。此外，市场与制度两侧的语料性质不同，本研究只作结构比较而未作数值合并，这一保守处理可能低估部分政策的实际影响力。</w:t>
      </w:r>
    </w:p>
    <w:p>
      <w:pPr>
        <w:pStyle w:val="2"/>
      </w:pPr>
      <w:r>
        <w:t>未来展望</w:t>
      </w:r>
    </w:p>
    <w:p>
      <w:pPr>
        <w:pStyle w:val="a3"/>
        <w:ind w:firstLine="480"/>
      </w:pPr>
      <w:r>
        <w:t>后续研究可以在三处推进。其一，以教学大纲与课堂观察补充供给面的内容层，从而检验课程名义层判断与教学实际之间的偏差。其二，对跨源对照矩阵实施第二编码者复核，并单独留存课程名义层的检索记录，使缺口判定具备可复现性。其三，对系统化设计意识与市场研究两项开展雇主侧访谈，检验招聘要求与实际在岗使用之间的差距，并进一步观察设计能力要求在不同行业间的分化。至于这些支持应以何种课程形态、按什么顺序进入培养体系，属于教育专业判断，须由研究者以教师立场另行讨论，本研究不作替代性回答。</w:t>
      </w:r>
    </w:p>
    <w:p>
      <w:pPr>
        <w:pStyle w:val="1"/>
      </w:pPr>
      <w:r>
        <w:t>参考文献</w:t>
      </w:r>
    </w:p>
    <w:p>
      <w:pPr>
        <w:pStyle w:val="a3"/>
      </w:pPr>
      <w:r>
        <w:rPr>
          <w:sz w:val="21"/>
          <w:vertAlign w:val="superscript"/>
        </w:rPr>
        <w:t>[1]</w:t>
      </w:r>
      <w:r>
        <w:rPr>
          <w:sz w:val="21"/>
        </w:rPr>
        <w:t xml:space="preserve"> Witkin B R, Altschuld J W. Planning and conducting needs assessments: A practical guide[M]. Thousand Oaks: SAGE, 1995.</w:t>
      </w:r>
    </w:p>
    <w:p>
      <w:pPr>
        <w:pStyle w:val="a3"/>
      </w:pPr>
      <w:r>
        <w:rPr>
          <w:sz w:val="21"/>
          <w:vertAlign w:val="superscript"/>
        </w:rPr>
        <w:t>[2]</w:t>
      </w:r>
      <w:r>
        <w:rPr>
          <w:sz w:val="21"/>
        </w:rPr>
        <w:t xml:space="preserve"> Creswell J W, Plano Clark V L. Designing and conducting mixed methods research[M]. 3rd ed. Thousand Oaks: SAGE, 2018.</w:t>
      </w:r>
    </w:p>
    <w:p>
      <w:pPr>
        <w:pStyle w:val="a3"/>
      </w:pPr>
      <w:r>
        <w:rPr>
          <w:sz w:val="21"/>
          <w:vertAlign w:val="superscript"/>
        </w:rPr>
        <w:t>[3]</w:t>
      </w:r>
      <w:r>
        <w:rPr>
          <w:sz w:val="21"/>
        </w:rPr>
        <w:t xml:space="preserve"> Hsieh H F, Shannon S E. Three approaches to qualitative content analysis[J]. Qualitative Health Research, 2005, 15(9): 1277-1288.</w:t>
      </w:r>
    </w:p>
    <w:p>
      <w:pPr>
        <w:pStyle w:val="a3"/>
      </w:pPr>
      <w:r>
        <w:rPr>
          <w:sz w:val="21"/>
          <w:vertAlign w:val="superscript"/>
        </w:rPr>
        <w:t>[4]</w:t>
      </w:r>
      <w:r>
        <w:rPr>
          <w:sz w:val="21"/>
        </w:rPr>
        <w:t xml:space="preserve"> Krippendorff K. Content analysis: An introduction to its methodology[M]. 4th ed. Thousand Oaks: SAGE, 2018.</w:t>
      </w:r>
    </w:p>
    <w:p>
      <w:pPr>
        <w:pStyle w:val="a3"/>
      </w:pPr>
      <w:r>
        <w:rPr>
          <w:sz w:val="21"/>
          <w:vertAlign w:val="superscript"/>
        </w:rPr>
        <w:t>[5]</w:t>
      </w:r>
      <w:r>
        <w:rPr>
          <w:sz w:val="21"/>
        </w:rPr>
        <w:t xml:space="preserve"> Spence M. Job market signaling[J]. The Quarterly Journal of Economics, 1973, 87(3): 355-374.</w:t>
      </w:r>
    </w:p>
    <w:p>
      <w:pPr>
        <w:pStyle w:val="a3"/>
      </w:pPr>
      <w:r>
        <w:rPr>
          <w:sz w:val="21"/>
          <w:vertAlign w:val="superscript"/>
        </w:rPr>
        <w:t>[6]</w:t>
      </w:r>
      <w:r>
        <w:rPr>
          <w:sz w:val="21"/>
        </w:rPr>
        <w:t xml:space="preserve"> 布迪厄. 区分：判断力的社会批判[M]. 刘晖, 译. 北京: 商务印书馆, 2015.</w:t>
      </w:r>
    </w:p>
    <w:p>
      <w:pPr>
        <w:pStyle w:val="a3"/>
      </w:pPr>
      <w:r>
        <w:rPr>
          <w:sz w:val="21"/>
          <w:vertAlign w:val="superscript"/>
        </w:rPr>
        <w:t>[7]</w:t>
      </w:r>
      <w:r>
        <w:rPr>
          <w:sz w:val="21"/>
        </w:rPr>
        <w:t xml:space="preserve"> 布迪厄, 华康德. 实践与反思：反思社会学导引[M]. 李猛, 李康, 译. 北京: 中央编译出版社, 1998.</w:t>
      </w:r>
    </w:p>
    <w:p>
      <w:pPr>
        <w:pStyle w:val="a3"/>
      </w:pPr>
      <w:r>
        <w:rPr>
          <w:sz w:val="21"/>
          <w:vertAlign w:val="superscript"/>
        </w:rPr>
        <w:t>[8]</w:t>
      </w:r>
      <w:r>
        <w:rPr>
          <w:sz w:val="21"/>
        </w:rPr>
        <w:t xml:space="preserve"> 拉图尔. 重组社会：行动者网络理论导论[M]. 刘鹏, 安涅思, 译. 北京: 商务印书馆, 2022.</w:t>
      </w:r>
    </w:p>
    <w:p>
      <w:pPr>
        <w:pStyle w:val="a3"/>
      </w:pPr>
      <w:r>
        <w:rPr>
          <w:sz w:val="21"/>
          <w:vertAlign w:val="superscript"/>
        </w:rPr>
        <w:t>[9]</w:t>
      </w:r>
      <w:r>
        <w:rPr>
          <w:sz w:val="21"/>
        </w:rPr>
        <w:t xml:space="preserve"> 列斐伏尔. 空间的生产[M]. 刘怀玉, 等译. 北京: 商务印书馆, 2021.</w:t>
      </w:r>
    </w:p>
    <w:p>
      <w:pPr>
        <w:pStyle w:val="a3"/>
      </w:pPr>
      <w:r>
        <w:rPr>
          <w:sz w:val="21"/>
          <w:vertAlign w:val="superscript"/>
        </w:rPr>
        <w:t>[10]</w:t>
      </w:r>
      <w:r>
        <w:rPr>
          <w:sz w:val="21"/>
        </w:rPr>
        <w:t xml:space="preserve"> 吴杰. 高校有组织科研中教师协作的影响因素与优化路径研究[D]. 广州: 华南师范大学, 2026.</w:t>
      </w:r>
    </w:p>
    <w:p>
      <w:pPr>
        <w:pStyle w:val="a3"/>
      </w:pPr>
      <w:r>
        <w:rPr>
          <w:sz w:val="21"/>
          <w:vertAlign w:val="superscript"/>
        </w:rPr>
        <w:t>[11]</w:t>
      </w:r>
      <w:r>
        <w:rPr>
          <w:sz w:val="21"/>
        </w:rPr>
        <w:t xml:space="preserve"> Bankins S, et al. Navigating career stages in the age of artificial intelligence[J]. Journal of Vocational Behavior, 2024, 153: 104011.</w:t>
      </w:r>
    </w:p>
    <w:p>
      <w:pPr>
        <w:pStyle w:val="a3"/>
      </w:pPr>
      <w:r>
        <w:rPr>
          <w:sz w:val="21"/>
          <w:vertAlign w:val="superscript"/>
        </w:rPr>
        <w:t>[12]</w:t>
      </w:r>
      <w:r>
        <w:rPr>
          <w:sz w:val="21"/>
        </w:rPr>
        <w:t xml:space="preserve"> Portocarrero Ramos C, et al. Artificial intelligence and design education: A systematic review[J]. Frontiers in Artificial Intelligence, 2025, 8: 1629320.</w:t>
      </w:r>
    </w:p>
    <w:p>
      <w:pPr>
        <w:pStyle w:val="a3"/>
      </w:pPr>
      <w:r>
        <w:rPr>
          <w:sz w:val="21"/>
          <w:vertAlign w:val="superscript"/>
        </w:rPr>
        <w:t>[13]</w:t>
      </w:r>
      <w:r>
        <w:rPr>
          <w:sz w:val="21"/>
        </w:rPr>
        <w:t xml:space="preserve"> World Economic Forum. The future of jobs report[R]. Geneva: WEF, 2018, 2020, 2025.</w:t>
      </w:r>
    </w:p>
    <w:p>
      <w:pPr>
        <w:pStyle w:val="a3"/>
      </w:pPr>
      <w:r>
        <w:rPr>
          <w:sz w:val="21"/>
          <w:vertAlign w:val="superscript"/>
        </w:rPr>
        <w:t>[14]</w:t>
      </w:r>
      <w:r>
        <w:rPr>
          <w:sz w:val="21"/>
        </w:rPr>
        <w:t xml:space="preserve"> 中华人民共和国工业和信息化部. 制造业设计能力提升专项行动计划[Z]. 2019.</w:t>
      </w:r>
    </w:p>
    <w:p>
      <w:pPr>
        <w:pStyle w:val="a3"/>
      </w:pPr>
      <w:r>
        <w:rPr>
          <w:sz w:val="21"/>
          <w:vertAlign w:val="superscript"/>
        </w:rPr>
        <w:t>[15]</w:t>
      </w:r>
      <w:r>
        <w:rPr>
          <w:sz w:val="21"/>
        </w:rPr>
        <w:t xml:space="preserve"> 中共中央办公厅, 国务院办公厅. 关于全面加强和改进新时代学校美育工作的意见[Z]. 2020.</w:t>
      </w:r>
    </w:p>
    <w:p>
      <w:pPr>
        <w:pStyle w:val="a3"/>
      </w:pPr>
      <w:r>
        <w:rPr>
          <w:sz w:val="21"/>
          <w:vertAlign w:val="superscript"/>
        </w:rPr>
        <w:t>[16]</w:t>
      </w:r>
      <w:r>
        <w:rPr>
          <w:sz w:val="21"/>
        </w:rPr>
        <w:t xml:space="preserve"> 中华人民共和国教育部. 普通高等学校本科专业目录[Z]. 2025.</w:t>
      </w:r>
    </w:p>
    <w:p>
      <w:pPr>
        <w:pStyle w:val="a3"/>
      </w:pPr>
      <w:r>
        <w:rPr>
          <w:sz w:val="21"/>
          <w:vertAlign w:val="superscript"/>
        </w:rPr>
        <w:t>[17]</w:t>
      </w:r>
      <w:r>
        <w:rPr>
          <w:sz w:val="21"/>
        </w:rPr>
        <w:t xml:space="preserve"> 段胜峰, 等. 设计学科交叉融合与人才培养模式研究[J]. 装饰, 2026.</w:t>
      </w:r>
    </w:p>
    <w:p>
      <w:pPr>
        <w:pStyle w:val="a3"/>
      </w:pPr>
      <w:r>
        <w:rPr>
          <w:sz w:val="21"/>
          <w:vertAlign w:val="superscript"/>
        </w:rPr>
        <w:t>[18]</w:t>
      </w:r>
      <w:r>
        <w:rPr>
          <w:sz w:val="21"/>
        </w:rPr>
        <w:t xml:space="preserve"> 陈旺, 李钰. “科教 产教”双融合视域下设计学研究生培养科研创新的探索与优化[J]. 设计, 2024, 37(19): 82-84.</w:t>
      </w:r>
    </w:p>
    <w:p>
      <w:pPr>
        <w:pStyle w:val="a3"/>
      </w:pPr>
      <w:r>
        <w:rPr>
          <w:sz w:val="21"/>
          <w:vertAlign w:val="superscript"/>
        </w:rPr>
        <w:t>[19]</w:t>
      </w:r>
      <w:r>
        <w:rPr>
          <w:sz w:val="21"/>
        </w:rPr>
        <w:t xml:space="preserve"> 付学佳, 等. 生成式人工智能对设计从业能力结构的影响[J]. 设计, 2025.</w:t>
      </w:r>
    </w:p>
    <w:p>
      <w:pPr>
        <w:pStyle w:val="a3"/>
      </w:pPr>
      <w:r>
        <w:rPr>
          <w:sz w:val="21"/>
          <w:vertAlign w:val="superscript"/>
        </w:rPr>
        <w:t>[20]</w:t>
      </w:r>
      <w:r>
        <w:rPr>
          <w:sz w:val="21"/>
        </w:rPr>
        <w:t xml:space="preserve"> 闫五一. 设计类研究生培养方案的知识结构分析[J]. 装饰, 2025.</w:t>
      </w:r>
    </w:p>
    <w:p>
      <w:pPr>
        <w:pStyle w:val="1"/>
      </w:pPr>
      <w:r>
        <w:t>附录</w:t>
      </w:r>
    </w:p>
    <w:p>
      <w:pPr>
        <w:pStyle w:val="2"/>
      </w:pPr>
      <w:r>
        <w:t>附录一　资料清单与采集</w:t>
      </w:r>
    </w:p>
    <w:p>
      <w:pPr>
        <w:pStyle w:val="a3"/>
        <w:ind w:firstLine="480"/>
      </w:pPr>
      <w:r>
        <w:t>本研究的资料共八项来源，其采集方式、时间窗、规模与承担者如表 A1 所示。其中问卷 A、问卷 B、问卷 C 的原始导出表以及两次访谈的记录稿均已收存，来源可以追溯。</w:t>
      </w:r>
    </w:p>
    <w:p>
      <w:pPr>
        <w:pStyle w:val="a3"/>
        <w:jc w:val="center"/>
      </w:pPr>
      <w:r>
        <w:rPr>
          <w:b/>
          <w:sz w:val="21"/>
        </w:rPr>
        <w:t>表 A1　材料来源、采集方式与规模</w:t>
      </w:r>
    </w:p>
    <w:tbl>
      <w:tblPr>
        <w:tblStyle w:val="afb"/>
        <w:tblW w:type="auto" w:w="0"/>
        <w:tblLook w:firstColumn="1" w:firstRow="1" w:lastColumn="0" w:lastRow="0" w:noHBand="0" w:noVBand="1" w:val="04A0"/>
      </w:tblPr>
      <w:tblGrid>
        <w:gridCol w:w="1680"/>
        <w:gridCol w:w="1680"/>
        <w:gridCol w:w="1680"/>
        <w:gridCol w:w="1680"/>
        <w:gridCol w:w="1680"/>
      </w:tblGrid>
      <w:tr>
        <w:tc>
          <w:tcPr>
            <w:tcW w:type="dxa" w:w="1680"/>
          </w:tcPr>
          <w:p>
            <w:pPr>
              <w:jc w:val="center"/>
            </w:pPr>
            <w:r/>
            <w:r>
              <w:rPr>
                <w:b/>
              </w:rPr>
              <w:t>来源</w:t>
            </w:r>
          </w:p>
        </w:tc>
        <w:tc>
          <w:tcPr>
            <w:tcW w:type="dxa" w:w="1680"/>
          </w:tcPr>
          <w:p>
            <w:pPr>
              <w:jc w:val="center"/>
            </w:pPr>
            <w:r/>
            <w:r>
              <w:rPr>
                <w:b/>
              </w:rPr>
              <w:t>采集方式</w:t>
            </w:r>
          </w:p>
        </w:tc>
        <w:tc>
          <w:tcPr>
            <w:tcW w:type="dxa" w:w="1680"/>
          </w:tcPr>
          <w:p>
            <w:pPr>
              <w:jc w:val="center"/>
            </w:pPr>
            <w:r/>
            <w:r>
              <w:rPr>
                <w:b/>
              </w:rPr>
              <w:t>时间窗</w:t>
            </w:r>
          </w:p>
        </w:tc>
        <w:tc>
          <w:tcPr>
            <w:tcW w:type="dxa" w:w="1680"/>
          </w:tcPr>
          <w:p>
            <w:pPr>
              <w:jc w:val="center"/>
            </w:pPr>
            <w:r/>
            <w:r>
              <w:rPr>
                <w:b/>
              </w:rPr>
              <w:t>规模与分母</w:t>
            </w:r>
          </w:p>
        </w:tc>
        <w:tc>
          <w:tcPr>
            <w:tcW w:type="dxa" w:w="1680"/>
          </w:tcPr>
          <w:p>
            <w:pPr>
              <w:jc w:val="center"/>
            </w:pPr>
            <w:r/>
            <w:r>
              <w:rPr>
                <w:b/>
              </w:rPr>
              <w:t>承担</w:t>
            </w:r>
          </w:p>
        </w:tc>
      </w:tr>
      <w:tr>
        <w:tc>
          <w:tcPr>
            <w:tcW w:type="dxa" w:w="1680"/>
          </w:tcPr>
          <w:p>
            <w:r>
              <w:t>问卷 A</w:t>
            </w:r>
          </w:p>
        </w:tc>
        <w:tc>
          <w:tcPr>
            <w:tcW w:type="dxa" w:w="1680"/>
          </w:tcPr>
          <w:p>
            <w:r>
              <w:t>微信 57、链接 9、手机提交 6</w:t>
            </w:r>
          </w:p>
        </w:tc>
        <w:tc>
          <w:tcPr>
            <w:tcW w:type="dxa" w:w="1680"/>
          </w:tcPr>
          <w:p>
            <w:r>
              <w:t>2026-10-02 至 10-05</w:t>
            </w:r>
          </w:p>
        </w:tc>
        <w:tc>
          <w:tcPr>
            <w:tcW w:type="dxa" w:w="1680"/>
          </w:tcPr>
          <w:p>
            <w:r>
              <w:t>有效样本 72（研究生 52、本科生 20）</w:t>
            </w:r>
          </w:p>
        </w:tc>
        <w:tc>
          <w:tcPr>
            <w:tcW w:type="dxa" w:w="1680"/>
          </w:tcPr>
          <w:p>
            <w:r>
              <w:t>题 5（组员）</w:t>
            </w:r>
          </w:p>
        </w:tc>
      </w:tr>
      <w:tr>
        <w:tc>
          <w:tcPr>
            <w:tcW w:type="dxa" w:w="1680"/>
          </w:tcPr>
          <w:p>
            <w:r>
              <w:t>问卷 B</w:t>
            </w:r>
          </w:p>
        </w:tc>
        <w:tc>
          <w:tcPr>
            <w:tcW w:type="dxa" w:w="1680"/>
          </w:tcPr>
          <w:p>
            <w:r>
              <w:t>微信渠道</w:t>
            </w:r>
          </w:p>
        </w:tc>
        <w:tc>
          <w:tcPr>
            <w:tcW w:type="dxa" w:w="1680"/>
          </w:tcPr>
          <w:p>
            <w:r>
              <w:t>2026-10-01 至 10-02</w:t>
            </w:r>
          </w:p>
        </w:tc>
        <w:tc>
          <w:tcPr>
            <w:tcW w:type="dxa" w:w="1680"/>
          </w:tcPr>
          <w:p>
            <w:r>
              <w:t>有效样本 55（研究生 39、本科生 16）</w:t>
            </w:r>
          </w:p>
        </w:tc>
        <w:tc>
          <w:tcPr>
            <w:tcW w:type="dxa" w:w="1680"/>
          </w:tcPr>
          <w:p>
            <w:r>
              <w:t>题 4（组员）</w:t>
            </w:r>
          </w:p>
        </w:tc>
      </w:tr>
      <w:tr>
        <w:tc>
          <w:tcPr>
            <w:tcW w:type="dxa" w:w="1680"/>
          </w:tcPr>
          <w:p>
            <w:r>
              <w:t>问卷 C</w:t>
            </w:r>
          </w:p>
        </w:tc>
        <w:tc>
          <w:tcPr>
            <w:tcW w:type="dxa" w:w="1680"/>
          </w:tcPr>
          <w:p>
            <w:r>
              <w:t>微信渠道</w:t>
            </w:r>
          </w:p>
        </w:tc>
        <w:tc>
          <w:tcPr>
            <w:tcW w:type="dxa" w:w="1680"/>
          </w:tcPr>
          <w:p>
            <w:r>
              <w:t>2026-10-03 至 10-05</w:t>
            </w:r>
          </w:p>
        </w:tc>
        <w:tc>
          <w:tcPr>
            <w:tcW w:type="dxa" w:w="1680"/>
          </w:tcPr>
          <w:p>
            <w:r>
              <w:t>发放 30、回收 21（多数题有效 20）</w:t>
            </w:r>
          </w:p>
        </w:tc>
        <w:tc>
          <w:tcPr>
            <w:tcW w:type="dxa" w:w="1680"/>
          </w:tcPr>
          <w:p>
            <w:r>
              <w:t>题 1（组员）</w:t>
            </w:r>
          </w:p>
        </w:tc>
      </w:tr>
      <w:tr>
        <w:tc>
          <w:tcPr>
            <w:tcW w:type="dxa" w:w="1680"/>
          </w:tcPr>
          <w:p>
            <w:r>
              <w:t>研二访谈</w:t>
            </w:r>
          </w:p>
        </w:tc>
        <w:tc>
          <w:tcPr>
            <w:tcW w:type="dxa" w:w="1680"/>
          </w:tcPr>
          <w:p>
            <w:r>
              <w:t>半结构访谈</w:t>
            </w:r>
          </w:p>
        </w:tc>
        <w:tc>
          <w:tcPr>
            <w:tcW w:type="dxa" w:w="1680"/>
          </w:tcPr>
          <w:p>
            <w:r>
              <w:t>待补</w:t>
            </w:r>
          </w:p>
        </w:tc>
        <w:tc>
          <w:tcPr>
            <w:tcW w:type="dxa" w:w="1680"/>
          </w:tcPr>
          <w:p>
            <w:r>
              <w:t>提纲 12 问，记录稿 1 份</w:t>
            </w:r>
          </w:p>
        </w:tc>
        <w:tc>
          <w:tcPr>
            <w:tcW w:type="dxa" w:w="1680"/>
          </w:tcPr>
          <w:p>
            <w:r>
              <w:t>题 1（组员）</w:t>
            </w:r>
          </w:p>
        </w:tc>
      </w:tr>
      <w:tr>
        <w:tc>
          <w:tcPr>
            <w:tcW w:type="dxa" w:w="1680"/>
          </w:tcPr>
          <w:p>
            <w:r>
              <w:t>4 人访谈</w:t>
            </w:r>
          </w:p>
        </w:tc>
        <w:tc>
          <w:tcPr>
            <w:tcW w:type="dxa" w:w="1680"/>
          </w:tcPr>
          <w:p>
            <w:r>
              <w:t>半结构访谈</w:t>
            </w:r>
          </w:p>
        </w:tc>
        <w:tc>
          <w:tcPr>
            <w:tcW w:type="dxa" w:w="1680"/>
          </w:tcPr>
          <w:p>
            <w:r>
              <w:t>待补</w:t>
            </w:r>
          </w:p>
        </w:tc>
        <w:tc>
          <w:tcPr>
            <w:tcW w:type="dxa" w:w="1680"/>
          </w:tcPr>
          <w:p>
            <w:r>
              <w:t>提纲 6 问，4 位受访者</w:t>
            </w:r>
          </w:p>
        </w:tc>
        <w:tc>
          <w:tcPr>
            <w:tcW w:type="dxa" w:w="1680"/>
          </w:tcPr>
          <w:p>
            <w:r>
              <w:t>题 4（组员）</w:t>
            </w:r>
          </w:p>
        </w:tc>
      </w:tr>
      <w:tr>
        <w:tc>
          <w:tcPr>
            <w:tcW w:type="dxa" w:w="1680"/>
          </w:tcPr>
          <w:p>
            <w:r>
              <w:t>桌面研究</w:t>
            </w:r>
          </w:p>
        </w:tc>
        <w:tc>
          <w:tcPr>
            <w:tcW w:type="dxa" w:w="1680"/>
          </w:tcPr>
          <w:p>
            <w:r>
              <w:t>知网与平台检索</w:t>
            </w:r>
          </w:p>
        </w:tc>
        <w:tc>
          <w:tcPr>
            <w:tcW w:type="dxa" w:w="1680"/>
          </w:tcPr>
          <w:p>
            <w:r>
              <w:t>待补</w:t>
            </w:r>
          </w:p>
        </w:tc>
        <w:tc>
          <w:tcPr>
            <w:tcW w:type="dxa" w:w="1680"/>
          </w:tcPr>
          <w:p>
            <w:r>
              <w:t>文献与高赞帖子若干</w:t>
            </w:r>
          </w:p>
        </w:tc>
        <w:tc>
          <w:tcPr>
            <w:tcW w:type="dxa" w:w="1680"/>
          </w:tcPr>
          <w:p>
            <w:r>
              <w:t>题 6（组员）</w:t>
            </w:r>
          </w:p>
        </w:tc>
      </w:tr>
      <w:tr>
        <w:tc>
          <w:tcPr>
            <w:tcW w:type="dxa" w:w="1680"/>
          </w:tcPr>
          <w:p>
            <w:r>
              <w:t>职位说明书</w:t>
            </w:r>
          </w:p>
        </w:tc>
        <w:tc>
          <w:tcPr>
            <w:tcW w:type="dxa" w:w="1680"/>
          </w:tcPr>
          <w:p>
            <w:r>
              <w:t>申请者追踪系统公开页与人工浏览</w:t>
            </w:r>
          </w:p>
        </w:tc>
        <w:tc>
          <w:tcPr>
            <w:tcW w:type="dxa" w:w="1680"/>
          </w:tcPr>
          <w:p>
            <w:r>
              <w:t>截至 2026-10-07</w:t>
            </w:r>
          </w:p>
        </w:tc>
        <w:tc>
          <w:tcPr>
            <w:tcW w:type="dxa" w:w="1680"/>
          </w:tcPr>
          <w:p>
            <w:r>
              <w:t>103 条</w:t>
            </w:r>
          </w:p>
        </w:tc>
        <w:tc>
          <w:tcPr>
            <w:tcW w:type="dxa" w:w="1680"/>
          </w:tcPr>
          <w:p>
            <w:r>
              <w:t>题 3（笔者）</w:t>
            </w:r>
          </w:p>
        </w:tc>
      </w:tr>
      <w:tr>
        <w:tc>
          <w:tcPr>
            <w:tcW w:type="dxa" w:w="1680"/>
          </w:tcPr>
          <w:p>
            <w:r>
              <w:t>国考职位表</w:t>
            </w:r>
          </w:p>
        </w:tc>
        <w:tc>
          <w:tcPr>
            <w:tcW w:type="dxa" w:w="1680"/>
          </w:tcPr>
          <w:p>
            <w:r>
              <w:t>官方全量表结构化筛选</w:t>
            </w:r>
          </w:p>
        </w:tc>
        <w:tc>
          <w:tcPr>
            <w:tcW w:type="dxa" w:w="1680"/>
          </w:tcPr>
          <w:p>
            <w:r>
              <w:t>截至 2026-10</w:t>
            </w:r>
          </w:p>
        </w:tc>
        <w:tc>
          <w:tcPr>
            <w:tcW w:type="dxa" w:w="1680"/>
          </w:tcPr>
          <w:p>
            <w:r>
              <w:t>设计相关可报 380 岗</w:t>
            </w:r>
          </w:p>
        </w:tc>
        <w:tc>
          <w:tcPr>
            <w:tcW w:type="dxa" w:w="1680"/>
          </w:tcPr>
          <w:p>
            <w:r>
              <w:t>题 3（笔者）</w:t>
            </w:r>
          </w:p>
        </w:tc>
      </w:tr>
      <w:tr>
        <w:tc>
          <w:tcPr>
            <w:tcW w:type="dxa" w:w="1680"/>
          </w:tcPr>
          <w:p>
            <w:r>
              <w:t>国家与制度文本</w:t>
            </w:r>
          </w:p>
        </w:tc>
        <w:tc>
          <w:tcPr>
            <w:tcW w:type="dxa" w:w="1680"/>
          </w:tcPr>
          <w:p>
            <w:r>
              <w:t>官方发布渠道</w:t>
            </w:r>
          </w:p>
        </w:tc>
        <w:tc>
          <w:tcPr>
            <w:tcW w:type="dxa" w:w="1680"/>
          </w:tcPr>
          <w:p>
            <w:r>
              <w:t>截至 2026-10</w:t>
            </w:r>
          </w:p>
        </w:tc>
        <w:tc>
          <w:tcPr>
            <w:tcW w:type="dxa" w:w="1680"/>
          </w:tcPr>
          <w:p>
            <w:r>
              <w:t>9 件</w:t>
            </w:r>
          </w:p>
        </w:tc>
        <w:tc>
          <w:tcPr>
            <w:tcW w:type="dxa" w:w="1680"/>
          </w:tcPr>
          <w:p>
            <w:r>
              <w:t>题 3（笔者）</w:t>
            </w:r>
          </w:p>
        </w:tc>
      </w:tr>
      <w:tr>
        <w:tc>
          <w:tcPr>
            <w:tcW w:type="dxa" w:w="1680"/>
          </w:tcPr>
          <w:p>
            <w:r>
              <w:t>趋势报告与文献</w:t>
            </w:r>
          </w:p>
        </w:tc>
        <w:tc>
          <w:tcPr>
            <w:tcW w:type="dxa" w:w="1680"/>
          </w:tcPr>
          <w:p>
            <w:r>
              <w:t>国际组织官网与期刊数据库</w:t>
            </w:r>
          </w:p>
        </w:tc>
        <w:tc>
          <w:tcPr>
            <w:tcW w:type="dxa" w:w="1680"/>
          </w:tcPr>
          <w:p>
            <w:r>
              <w:t>三期报告加趋势文献</w:t>
            </w:r>
          </w:p>
        </w:tc>
        <w:tc>
          <w:tcPr>
            <w:tcW w:type="dxa" w:w="1680"/>
          </w:tcPr>
          <w:p>
            <w:r>
              <w:t>3 期加若干</w:t>
            </w:r>
          </w:p>
        </w:tc>
        <w:tc>
          <w:tcPr>
            <w:tcW w:type="dxa" w:w="1680"/>
          </w:tcPr>
          <w:p>
            <w:r>
              <w:t>题 3（笔者）</w:t>
            </w:r>
          </w:p>
        </w:tc>
      </w:tr>
      <w:tr>
        <w:tc>
          <w:tcPr>
            <w:tcW w:type="dxa" w:w="1680"/>
          </w:tcPr>
          <w:p>
            <w:r>
              <w:t>培养方案</w:t>
            </w:r>
          </w:p>
        </w:tc>
        <w:tc>
          <w:tcPr>
            <w:tcW w:type="dxa" w:w="1680"/>
          </w:tcPr>
          <w:p>
            <w:r>
              <w:t>官网、互联网档案馆与第三方转载</w:t>
            </w:r>
          </w:p>
        </w:tc>
        <w:tc>
          <w:tcPr>
            <w:tcW w:type="dxa" w:w="1680"/>
          </w:tcPr>
          <w:p>
            <w:r>
              <w:t>2019 至 2026 各年份</w:t>
            </w:r>
          </w:p>
        </w:tc>
        <w:tc>
          <w:tcPr>
            <w:tcW w:type="dxa" w:w="1680"/>
          </w:tcPr>
          <w:p>
            <w:r>
              <w:t>16 所，其中 14 所取得课名层</w:t>
            </w:r>
          </w:p>
        </w:tc>
        <w:tc>
          <w:tcPr>
            <w:tcW w:type="dxa" w:w="1680"/>
          </w:tcPr>
          <w:p>
            <w:r>
              <w:t>题 3（笔者）</w:t>
            </w:r>
          </w:p>
        </w:tc>
      </w:tr>
    </w:tbl>
    <w:p>
      <w:pPr>
        <w:pStyle w:val="a3"/>
      </w:pPr>
    </w:p>
    <w:p>
      <w:pPr>
        <w:pStyle w:val="a3"/>
      </w:pPr>
      <w:r>
        <w:rPr>
          <w:sz w:val="18"/>
        </w:rPr>
        <w:t>【说明】当前仍未取得的过程信息包括：桌面研究的检索时间窗与“高赞”筛选阈值；三份问卷的院校分布，其 IP 归属显示问卷 A 与问卷 B 以广东、浙江为主，问卷 C 另有湖南，只可作抽样来源的线索；两次访谈的时长、转录与编码规则。</w:t>
      </w:r>
    </w:p>
    <w:p>
      <w:pPr>
        <w:pStyle w:val="2"/>
      </w:pPr>
      <w:r>
        <w:t>附录二　三次问卷统计</w:t>
      </w:r>
    </w:p>
    <w:p>
      <w:pPr>
        <w:pStyle w:val="a3"/>
        <w:ind w:firstLine="480"/>
      </w:pPr>
      <w:r>
        <w:t>问卷 A 共 17 题，除趋势判断与资源短缺两项外，还包括对课程与行业需求脱节程度的评价，其均值为 3.89，同意与非常同意者 50 人，不同意者 0 人；以及对人工智能影响就业的判断，其均值为 3.83，认为影响较大与非常大者 57 人。问卷 B 共 10 题，除角色期待外，还包括使用环节与最大帮助两项，其结果已见表 2。问卷 C 共 16 题，除成长状态、困难与能力缺口外，还包括影响学习状态的因素，其中未来方向不明确被选择 13 次、竞争压力 10 次、成长路径不清晰 8 次；对职业发展清晰程度的自评为“比较模糊”5 人、“一般”10 人、“比较明确”5 人，最高与最低两档均为 0。逐题计数与比例见项目文件中的统计导出表。</w:t>
      </w:r>
    </w:p>
    <w:p>
      <w:pPr>
        <w:pStyle w:val="2"/>
      </w:pPr>
      <w:r>
        <w:t>附录三　访谈提纲</w:t>
      </w:r>
    </w:p>
    <w:p>
      <w:pPr>
        <w:pStyle w:val="a3"/>
        <w:ind w:firstLine="480"/>
      </w:pPr>
      <w:r>
        <w:t>研二访谈提纲共 12 问，依次为专业方向与所处阶段、读研动机、课程与培养方式同入学期待的差距（含追问）、研究生阶段最重要的能力与学校培养最多的能力、设计与研究中最大的困难、学校项目与行业项目的差别、对人工智能影响的看法与能力焦虑、希望学校提供的支持、阻碍未来规划的最大因素、用一句话描述最大的困惑，以及两次追问。题 4 的 4 人访谈提纲共 6 问，依次为人工智能工具的使用阶段、未来在设计教育中应扮演的角色（追问工具、老师或设计伙伴）、可交由人工智能完成的工作、必须由学生本人完成的工作、人工智能评价方案时教师的不可替代作用以及希望增加的课程内容。</w:t>
      </w:r>
    </w:p>
    <w:p>
      <w:pPr>
        <w:pStyle w:val="2"/>
      </w:pPr>
      <w:r>
        <w:t>附录四　编码手册与信度</w:t>
      </w:r>
    </w:p>
    <w:p>
      <w:pPr>
        <w:pStyle w:val="a3"/>
        <w:ind w:firstLine="480"/>
      </w:pPr>
      <w:r>
        <w:t>编码手册的修订记录分为三类：初次比对之后所作的能力项边界裁决，编号 R1 至 R11；能力项边界的再次审定，编号 R12 至 R14；把无法归入既有项的表述集中归纳为新的能力项，编号 R17 至 R22。政策面与时代面坚持各自编码、互不套用，前者得到九类政策任务，后者得到十个趋势主题；词频统计以文本全文为分母，政策纲要去除空白后为 76,841 个字符。信度证据见研究设计部分，此处不再重复。</w:t>
      </w:r>
    </w:p>
    <w:p>
      <w:pPr>
        <w:pStyle w:val="2"/>
      </w:pPr>
      <w:r>
        <w:t>附录五　跨源对照矩阵</w:t>
      </w:r>
    </w:p>
    <w:p>
      <w:pPr>
        <w:pStyle w:val="a3"/>
        <w:ind w:firstLine="480"/>
      </w:pPr>
      <w:r>
        <w:t>矩阵以 28 项能力为行，以供给、国家、时代三类文本为列，逐格标注对映关系与共现计数，其节选已见表 8。登记在框架之外的范畴共 14 条，包括绿色设计、美育、中华美学与城市风貌、批判性思维与元认知、共情与照护、持续学习、理论史论素养、人文与社会、公共必修与语言、发展环境与教科人才一体等制度类条目、再培训的心理成本、提示工程与策展半边，以及出口路径面整表。矩阵的完整版本与逐格证据出处见项目文件。</w:t>
      </w:r>
    </w:p>
    <w:p>
      <w:pPr>
        <w:pStyle w:val="2"/>
      </w:pPr>
      <w:r>
        <w:t>附录六　口径与引用核验</w:t>
      </w:r>
    </w:p>
    <w:p>
      <w:pPr>
        <w:pStyle w:val="a3"/>
        <w:ind w:firstLine="480"/>
      </w:pPr>
      <w:r>
        <w:t>缺口判定与优先次序的筛选规则汇总于表 A2。</w:t>
      </w:r>
    </w:p>
    <w:p>
      <w:pPr>
        <w:pStyle w:val="a3"/>
        <w:jc w:val="center"/>
      </w:pPr>
      <w:r>
        <w:rPr>
          <w:b/>
          <w:sz w:val="21"/>
        </w:rPr>
        <w:t>表 A2　缺口判定规则与优先次序筛选</w:t>
      </w:r>
    </w:p>
    <w:tbl>
      <w:tblPr>
        <w:tblStyle w:val="afb"/>
        <w:tblW w:type="auto" w:w="0"/>
        <w:tblLook w:firstColumn="1" w:firstRow="1" w:lastColumn="0" w:lastRow="0" w:noHBand="0" w:noVBand="1" w:val="04A0"/>
      </w:tblPr>
      <w:tblGrid>
        <w:gridCol w:w="4201"/>
        <w:gridCol w:w="4201"/>
      </w:tblGrid>
      <w:tr>
        <w:tc>
          <w:tcPr>
            <w:tcW w:type="dxa" w:w="4201"/>
          </w:tcPr>
          <w:p>
            <w:pPr>
              <w:jc w:val="center"/>
            </w:pPr>
            <w:r/>
            <w:r>
              <w:rPr>
                <w:b/>
              </w:rPr>
              <w:t>环节</w:t>
            </w:r>
          </w:p>
        </w:tc>
        <w:tc>
          <w:tcPr>
            <w:tcW w:type="dxa" w:w="4201"/>
          </w:tcPr>
          <w:p>
            <w:pPr>
              <w:jc w:val="center"/>
            </w:pPr>
            <w:r/>
            <w:r>
              <w:rPr>
                <w:b/>
              </w:rPr>
              <w:t>规则内容</w:t>
            </w:r>
          </w:p>
        </w:tc>
      </w:tr>
      <w:tr>
        <w:tc>
          <w:tcPr>
            <w:tcW w:type="dxa" w:w="4201"/>
          </w:tcPr>
          <w:p>
            <w:r>
              <w:t>缺口判定</w:t>
            </w:r>
          </w:p>
        </w:tc>
        <w:tc>
          <w:tcPr>
            <w:tcW w:type="dxa" w:w="4201"/>
          </w:tcPr>
          <w:p>
            <w:r>
              <w:t>需求侧有证据在要，且供给侧公开课名层查无对应，两端均须落到可指认条目；排除只能由工作年限自然积累的要求</w:t>
            </w:r>
          </w:p>
        </w:tc>
      </w:tr>
      <w:tr>
        <w:tc>
          <w:tcPr>
            <w:tcW w:type="dxa" w:w="4201"/>
          </w:tcPr>
          <w:p>
            <w:r>
              <w:t>第一道筛选</w:t>
            </w:r>
          </w:p>
        </w:tc>
        <w:tc>
          <w:tcPr>
            <w:tcW w:type="dxa" w:w="4201"/>
          </w:tcPr>
          <w:p>
            <w:r>
              <w:t>证据强度：多源收敛优先于单源，一手材料优先于二手转述</w:t>
            </w:r>
          </w:p>
        </w:tc>
      </w:tr>
      <w:tr>
        <w:tc>
          <w:tcPr>
            <w:tcW w:type="dxa" w:w="4201"/>
          </w:tcPr>
          <w:p>
            <w:r>
              <w:t>第二道筛选</w:t>
            </w:r>
          </w:p>
        </w:tc>
        <w:tc>
          <w:tcPr>
            <w:tcW w:type="dxa" w:w="4201"/>
          </w:tcPr>
          <w:p>
            <w:r>
              <w:t>教育可及性：学校能否在课程或项目环节提供相应支持</w:t>
            </w:r>
          </w:p>
        </w:tc>
      </w:tr>
      <w:tr>
        <w:tc>
          <w:tcPr>
            <w:tcW w:type="dxa" w:w="4201"/>
          </w:tcPr>
          <w:p>
            <w:r>
              <w:t>第三道筛选</w:t>
            </w:r>
          </w:p>
        </w:tc>
        <w:tc>
          <w:tcPr>
            <w:tcW w:type="dxa" w:w="4201"/>
          </w:tcPr>
          <w:p>
            <w:r>
              <w:t>不可替代性：该项能否在工作年限中自然积累</w:t>
            </w:r>
          </w:p>
        </w:tc>
      </w:tr>
      <w:tr>
        <w:tc>
          <w:tcPr>
            <w:tcW w:type="dxa" w:w="4201"/>
          </w:tcPr>
          <w:p>
            <w:r>
              <w:t>结果分档</w:t>
            </w:r>
          </w:p>
        </w:tc>
        <w:tc>
          <w:tcPr>
            <w:tcW w:type="dxa" w:w="4201"/>
          </w:tcPr>
          <w:p>
            <w:r>
              <w:t>三道均通过者进入结论建议，通过两道者进入讨论，仅通过一道者列为观察项</w:t>
            </w:r>
          </w:p>
        </w:tc>
      </w:tr>
    </w:tbl>
    <w:p>
      <w:pPr>
        <w:pStyle w:val="a3"/>
      </w:pPr>
    </w:p>
    <w:p>
      <w:pPr>
        <w:pStyle w:val="a3"/>
        <w:ind w:firstLine="480"/>
      </w:pPr>
      <w:r>
        <w:t>本研究对跨源比较设定了口径纪律，其内容见研究设计部分。引用层面，世界经济论坛三期报告、工业和信息化部文件、教育部专业目录以及两办美育意见等均可核原件；Witkin 与 Altschuld（1995）、Bankins 等（2024）与 Portocarrero Ramos 等（2025）的部分著录信息经联网核验；Hsieh 与 Shannon（2005）、Krippendorff（2018）、Spence（1973）以及数篇中文文献在本地暂无原件，其著录已逐条核对，正文引用时一并标出。</w:t>
      </w:r>
    </w:p>
    <w:p>
      <w:pPr>
        <w:pStyle w:val="2"/>
      </w:pPr>
      <w:r>
        <w:t>附录七　待补事项</w:t>
      </w:r>
    </w:p>
    <w:p>
      <w:pPr>
        <w:pStyle w:val="a3"/>
        <w:ind w:firstLine="480"/>
      </w:pPr>
      <w:r>
        <w:t>待补事项共六项：桌面研究的检索边界；三份问卷的院校分布；两次访谈的时长、转录与编码规则；课程名义层跨校检索的可复核记录；补入能力项的层级回填；小组成员姓名与题目对应的署名信息。</w:t>
      </w:r>
    </w:p>
    <w:sectPr w:rsidR="006963C4" w:rsidRPr="00F71A8D" w:rsidSect="00E40D0E">
      <w:pgSz w:w="11906" w:h="16838" w:code="9"/>
      <w:pgMar w:top="1440" w:right="1440" w:bottom="1440" w:left="2064"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i dollar" w:date="2025-09-24T00:25:00Z" w:initials="hd">
    <w:p w14:paraId="0AF5E686" w14:textId="77777777" w:rsidR="0052339B" w:rsidRDefault="0052339B" w:rsidP="0052339B">
      <w:pPr>
        <w:pStyle w:val="af9"/>
      </w:pPr>
      <w:r>
        <w:rPr>
          <w:rStyle w:val="af8"/>
        </w:rPr>
        <w:annotationRef/>
      </w:r>
      <w:r>
        <w:rPr>
          <w:rFonts w:hint="eastAsia"/>
        </w:rPr>
        <w:t>有很大的提升空间</w:t>
      </w:r>
    </w:p>
    <w:p w14:paraId="169963F2" w14:textId="77777777" w:rsidR="0052339B" w:rsidRDefault="0052339B" w:rsidP="0052339B">
      <w:pPr>
        <w:pStyle w:val="af9"/>
      </w:pPr>
      <w:r>
        <w:rPr>
          <w:rFonts w:hint="eastAsia"/>
        </w:rPr>
        <w:t>包括规范性，缺少很多数据的引用</w:t>
      </w:r>
    </w:p>
    <w:p w14:paraId="53A806CD" w14:textId="77777777" w:rsidR="0052339B" w:rsidRDefault="0052339B" w:rsidP="0052339B">
      <w:pPr>
        <w:pStyle w:val="af9"/>
      </w:pPr>
      <w:r>
        <w:rPr>
          <w:rFonts w:hint="eastAsia"/>
        </w:rPr>
        <w:t>并且，没有谈明白，物流的复杂（包括快递、外卖等等）</w:t>
      </w:r>
    </w:p>
  </w:comment>
  <w:comment w:id="3" w:author="hi dollar" w:date="2025-09-24T00:32:00Z" w:initials="hd">
    <w:p w14:paraId="2C976BBE" w14:textId="77777777" w:rsidR="0052339B" w:rsidRDefault="0052339B" w:rsidP="0052339B">
      <w:pPr>
        <w:pStyle w:val="af9"/>
      </w:pPr>
      <w:r>
        <w:rPr>
          <w:rStyle w:val="af8"/>
        </w:rPr>
        <w:annotationRef/>
      </w:r>
      <w:r>
        <w:rPr>
          <w:rFonts w:hint="eastAsia"/>
          <w:color w:val="1A1C1E"/>
          <w:highlight w:val="white"/>
        </w:rPr>
        <w:t>体现文献梳理能力</w:t>
      </w:r>
      <w:r>
        <w:rPr>
          <w:rFonts w:hint="eastAsia"/>
        </w:rPr>
        <w:t>的部分</w:t>
      </w:r>
    </w:p>
    <w:p w14:paraId="5E0C7EDD" w14:textId="77777777" w:rsidR="0052339B" w:rsidRDefault="0052339B" w:rsidP="0052339B">
      <w:pPr>
        <w:pStyle w:val="af9"/>
      </w:pPr>
      <w:r>
        <w:rPr>
          <w:rFonts w:hint="eastAsia"/>
        </w:rPr>
        <w:t>如作修改，能否结合更新颖的</w:t>
      </w:r>
      <w:r>
        <w:rPr>
          <w:rFonts w:hint="eastAsia"/>
        </w:rPr>
        <w:t xml:space="preserve"> </w:t>
      </w:r>
      <w:r>
        <w:rPr>
          <w:rFonts w:hint="eastAsia"/>
          <w:b/>
          <w:bCs/>
          <w:color w:val="1A1C1E"/>
          <w:highlight w:val="white"/>
        </w:rPr>
        <w:t>人机交互、用户体验、服务设计与社会技术系统</w:t>
      </w:r>
      <w:r>
        <w:rPr>
          <w:rFonts w:hint="eastAsia"/>
        </w:rPr>
        <w:t xml:space="preserve"> </w:t>
      </w:r>
      <w:r>
        <w:rPr>
          <w:rFonts w:hint="eastAsia"/>
        </w:rPr>
        <w:t>的相关知识或者文献</w:t>
      </w:r>
    </w:p>
  </w:comment>
  <w:comment w:id="4" w:author="hi dollar" w:date="2025-09-24T09:26:00Z" w:initials="hd">
    <w:p w14:paraId="4CEA1548" w14:textId="77777777" w:rsidR="00650F40" w:rsidRDefault="00650F40" w:rsidP="00650F40">
      <w:pPr>
        <w:pStyle w:val="af9"/>
      </w:pPr>
      <w:r>
        <w:rPr>
          <w:rStyle w:val="af8"/>
        </w:rPr>
        <w:annotationRef/>
      </w:r>
      <w:r>
        <w:rPr>
          <w:rFonts w:hint="eastAsia"/>
        </w:rPr>
        <w:t>设计目的仍不明确，这里有意模糊</w:t>
      </w:r>
    </w:p>
    <w:p w14:paraId="39FAF40C" w14:textId="77777777" w:rsidR="00650F40" w:rsidRDefault="00650F40" w:rsidP="00650F40">
      <w:pPr>
        <w:pStyle w:val="af9"/>
      </w:pPr>
      <w:r>
        <w:rPr>
          <w:rFonts w:hint="eastAsia"/>
        </w:rPr>
        <w:t>要把目光投向未来的设计实践（分析是为发现问题服务的，也是为未来的设计实践服务的），这个项目要作为一个单纯的产品设计项目（设备</w:t>
      </w:r>
      <w:r>
        <w:t>/</w:t>
      </w:r>
      <w:r>
        <w:rPr>
          <w:rFonts w:hint="eastAsia"/>
        </w:rPr>
        <w:t>产品本身的设计），还是要作为一个产品服务系统设计的项目</w:t>
      </w:r>
    </w:p>
  </w:comment>
  <w:comment w:id="6" w:author="hi dollar" w:date="2025-09-24T09:27:00Z" w:initials="hd">
    <w:p w14:paraId="41A87760" w14:textId="77777777" w:rsidR="00650F40" w:rsidRDefault="00650F40" w:rsidP="00650F40">
      <w:pPr>
        <w:pStyle w:val="af9"/>
      </w:pPr>
      <w:r>
        <w:rPr>
          <w:rStyle w:val="af8"/>
        </w:rPr>
        <w:annotationRef/>
      </w:r>
      <w:r>
        <w:rPr>
          <w:rFonts w:hint="eastAsia"/>
        </w:rPr>
        <w:t>是不是只有这些相关概念和文献？</w:t>
      </w:r>
    </w:p>
    <w:p w14:paraId="339144D8" w14:textId="77777777" w:rsidR="00650F40" w:rsidRDefault="00650F40" w:rsidP="00650F40">
      <w:pPr>
        <w:pStyle w:val="af9"/>
      </w:pPr>
      <w:r>
        <w:rPr>
          <w:rFonts w:hint="eastAsia"/>
        </w:rPr>
        <w:t>——远远不止，应该根据研究方向来进行探讨</w:t>
      </w:r>
    </w:p>
  </w:comment>
  <w:comment w:id="9" w:author="hi dollar" w:date="2025-09-24T09:32:00Z" w:initials="hd">
    <w:p w14:paraId="2C9733C3" w14:textId="77777777" w:rsidR="00650F40" w:rsidRDefault="00650F40" w:rsidP="00650F40">
      <w:pPr>
        <w:pStyle w:val="af9"/>
      </w:pPr>
      <w:r>
        <w:rPr>
          <w:rStyle w:val="af8"/>
        </w:rPr>
        <w:annotationRef/>
      </w:r>
      <w:r>
        <w:rPr>
          <w:rFonts w:hint="eastAsia"/>
        </w:rPr>
        <w:t>该理论就很值得去掉，并找一个更好的</w:t>
      </w:r>
    </w:p>
  </w:comment>
  <w:comment w:id="11" w:author="hi dollar" w:date="2025-09-24T09:36:00Z" w:initials="hd">
    <w:p w14:paraId="21FA5BF2" w14:textId="77777777" w:rsidR="00FA6B96" w:rsidRDefault="00FA6B96" w:rsidP="00FA6B96">
      <w:pPr>
        <w:pStyle w:val="af9"/>
      </w:pPr>
      <w:r>
        <w:rPr>
          <w:rStyle w:val="af8"/>
        </w:rPr>
        <w:annotationRef/>
      </w:r>
      <w:r>
        <w:rPr>
          <w:rFonts w:hint="eastAsia"/>
        </w:rPr>
        <w:t>“信任”这个话题很大、很多，需要更微观的视角</w:t>
      </w:r>
    </w:p>
  </w:comment>
  <w:comment w:id="15" w:author="hi dollar" w:date="2025-09-24T09:40:00Z" w:initials="hd">
    <w:p w14:paraId="6D5CE7EE" w14:textId="77777777" w:rsidR="00FA6B96" w:rsidRDefault="00FA6B96" w:rsidP="00FA6B96">
      <w:pPr>
        <w:pStyle w:val="af9"/>
      </w:pPr>
      <w:r>
        <w:rPr>
          <w:rStyle w:val="af8"/>
        </w:rPr>
        <w:annotationRef/>
      </w:r>
      <w:r>
        <w:rPr>
          <w:rFonts w:hint="eastAsia"/>
          <w:color w:val="1A1C1E"/>
          <w:highlight w:val="white"/>
        </w:rPr>
        <w:t>将“社交焦虑”、“努力期望”和“基础设施”都归为“态度”的子维度。从心理学和用户研究的角度看，这三个概念的层次和性质是不同的。</w:t>
      </w:r>
      <w:r>
        <w:t xml:space="preserve"> </w:t>
      </w:r>
    </w:p>
  </w:comment>
  <w:comment w:id="16" w:author="hi dollar" w:date="2025-09-24T09:40:00Z" w:initials="hd">
    <w:p w14:paraId="3858461F" w14:textId="77777777" w:rsidR="00FA6B96" w:rsidRDefault="00FA6B96" w:rsidP="00FA6B96">
      <w:pPr>
        <w:pStyle w:val="af9"/>
      </w:pPr>
      <w:r>
        <w:rPr>
          <w:rStyle w:val="af8"/>
        </w:rPr>
        <w:annotationRef/>
      </w:r>
      <w:r>
        <w:rPr>
          <w:rFonts w:hint="eastAsia"/>
          <w:b/>
          <w:bCs/>
          <w:color w:val="1A1C1E"/>
          <w:highlight w:val="white"/>
        </w:rPr>
        <w:t> </w:t>
      </w:r>
      <w:r>
        <w:rPr>
          <w:rFonts w:hint="eastAsia"/>
          <w:b/>
          <w:bCs/>
          <w:color w:val="1A1C1E"/>
          <w:highlight w:val="white"/>
        </w:rPr>
        <w:t>“态度”构念的操作化过于宽泛，导致后续的结果不够适配模型</w:t>
      </w:r>
    </w:p>
  </w:comment>
  <w:comment w:id="17" w:author="hi dollar" w:date="2025-09-24T09:43:00Z" w:initials="hd">
    <w:p w14:paraId="6DCE02B4" w14:textId="77777777" w:rsidR="00FA6B96" w:rsidRDefault="00FA6B96" w:rsidP="00FA6B96">
      <w:pPr>
        <w:pStyle w:val="af9"/>
        <w:numPr>
          <w:ilvl w:val="0"/>
          <w:numId w:val="26"/>
        </w:numPr>
        <w:ind w:left="360"/>
      </w:pPr>
      <w:r>
        <w:rPr>
          <w:rStyle w:val="af8"/>
        </w:rPr>
        <w:annotationRef/>
      </w:r>
      <w:r>
        <w:rPr>
          <w:rFonts w:hint="eastAsia"/>
          <w:b/>
          <w:bCs/>
          <w:color w:val="1A1C1E"/>
          <w:highlight w:val="white"/>
        </w:rPr>
        <w:t>社交焦虑</w:t>
      </w:r>
      <w:r>
        <w:rPr>
          <w:rFonts w:hint="eastAsia"/>
          <w:color w:val="1A1C1E"/>
          <w:highlight w:val="white"/>
        </w:rPr>
        <w:t>：更接近于一种稳定的人格特质（</w:t>
      </w:r>
      <w:r>
        <w:rPr>
          <w:rFonts w:hint="eastAsia"/>
          <w:color w:val="1A1C1E"/>
          <w:highlight w:val="white"/>
        </w:rPr>
        <w:t>Trait</w:t>
      </w:r>
      <w:r>
        <w:rPr>
          <w:rFonts w:hint="eastAsia"/>
          <w:color w:val="1A1C1E"/>
          <w:highlight w:val="white"/>
        </w:rPr>
        <w:t>）。</w:t>
      </w:r>
    </w:p>
    <w:p w14:paraId="134AA104" w14:textId="77777777" w:rsidR="00FA6B96" w:rsidRDefault="00FA6B96" w:rsidP="00FA6B96">
      <w:pPr>
        <w:pStyle w:val="af9"/>
        <w:numPr>
          <w:ilvl w:val="0"/>
          <w:numId w:val="26"/>
        </w:numPr>
        <w:ind w:left="360"/>
      </w:pPr>
      <w:r>
        <w:rPr>
          <w:rFonts w:hint="eastAsia"/>
          <w:b/>
          <w:bCs/>
          <w:color w:val="1A1C1E"/>
          <w:highlight w:val="white"/>
        </w:rPr>
        <w:t>努力期望</w:t>
      </w:r>
      <w:r>
        <w:rPr>
          <w:rFonts w:hint="eastAsia"/>
          <w:color w:val="1A1C1E"/>
          <w:highlight w:val="white"/>
        </w:rPr>
        <w:t>：是一种对系统“易用性”的认知评价（</w:t>
      </w:r>
      <w:r>
        <w:rPr>
          <w:rFonts w:hint="eastAsia"/>
          <w:color w:val="1A1C1E"/>
          <w:highlight w:val="white"/>
        </w:rPr>
        <w:t>Cognitive Belief</w:t>
      </w:r>
      <w:r>
        <w:rPr>
          <w:rFonts w:hint="eastAsia"/>
          <w:color w:val="1A1C1E"/>
          <w:highlight w:val="white"/>
        </w:rPr>
        <w:t>），源于</w:t>
      </w:r>
      <w:r>
        <w:rPr>
          <w:rFonts w:hint="eastAsia"/>
          <w:color w:val="1A1C1E"/>
          <w:highlight w:val="white"/>
        </w:rPr>
        <w:t>UTAUT</w:t>
      </w:r>
      <w:r>
        <w:rPr>
          <w:rFonts w:hint="eastAsia"/>
          <w:color w:val="1A1C1E"/>
          <w:highlight w:val="white"/>
        </w:rPr>
        <w:t>模型。</w:t>
      </w:r>
    </w:p>
    <w:p w14:paraId="62CD87CB" w14:textId="77777777" w:rsidR="00FA6B96" w:rsidRDefault="00FA6B96" w:rsidP="00FA6B96">
      <w:pPr>
        <w:pStyle w:val="af9"/>
        <w:numPr>
          <w:ilvl w:val="0"/>
          <w:numId w:val="26"/>
        </w:numPr>
        <w:ind w:left="360"/>
      </w:pPr>
      <w:r>
        <w:rPr>
          <w:rFonts w:hint="eastAsia"/>
          <w:b/>
          <w:bCs/>
          <w:color w:val="1A1C1E"/>
          <w:highlight w:val="white"/>
        </w:rPr>
        <w:t>基础设施</w:t>
      </w:r>
      <w:r>
        <w:rPr>
          <w:rFonts w:hint="eastAsia"/>
          <w:color w:val="1A1C1E"/>
          <w:highlight w:val="white"/>
        </w:rPr>
        <w:t>：是一种对外部“环境条件”的感知（</w:t>
      </w:r>
      <w:r>
        <w:rPr>
          <w:rFonts w:hint="eastAsia"/>
          <w:color w:val="1A1C1E"/>
          <w:highlight w:val="white"/>
        </w:rPr>
        <w:t>Perceived Environmental Condition</w:t>
      </w:r>
      <w:r>
        <w:rPr>
          <w:rFonts w:hint="eastAsia"/>
          <w:color w:val="1A1C1E"/>
          <w:highlight w:val="white"/>
        </w:rPr>
        <w:t>）。</w:t>
      </w:r>
    </w:p>
  </w:comment>
  <w:comment w:id="18" w:author="hi dollar" w:date="2025-09-24T09:50:00Z" w:initials="hd">
    <w:p w14:paraId="11EE1914" w14:textId="77777777" w:rsidR="009A4C64" w:rsidRDefault="009A4C64" w:rsidP="009A4C64">
      <w:pPr>
        <w:pStyle w:val="af9"/>
      </w:pPr>
      <w:r>
        <w:rPr>
          <w:rStyle w:val="af8"/>
        </w:rPr>
        <w:annotationRef/>
      </w:r>
      <w:r>
        <w:rPr>
          <w:rFonts w:hint="eastAsia"/>
        </w:rPr>
        <w:t>修改建议：</w:t>
      </w:r>
    </w:p>
    <w:p w14:paraId="7644DE38" w14:textId="77777777" w:rsidR="009A4C64" w:rsidRDefault="009A4C64" w:rsidP="009A4C64">
      <w:pPr>
        <w:pStyle w:val="af9"/>
      </w:pPr>
      <w:r>
        <w:t>1.</w:t>
      </w:r>
      <w:r>
        <w:rPr>
          <w:rFonts w:hint="eastAsia"/>
          <w:color w:val="1A1C1E"/>
          <w:highlight w:val="white"/>
        </w:rPr>
        <w:t>在研究架构和讨论部分</w:t>
      </w:r>
      <w:r>
        <w:rPr>
          <w:rFonts w:hint="eastAsia"/>
        </w:rPr>
        <w:t>，</w:t>
      </w:r>
      <w:r>
        <w:rPr>
          <w:rFonts w:hint="eastAsia"/>
          <w:color w:val="1A1C1E"/>
          <w:highlight w:val="white"/>
        </w:rPr>
        <w:t>承认当前模型中将这三者捆绑为“态度”是一种简化的处理方式</w:t>
      </w:r>
      <w:r>
        <w:t xml:space="preserve"> </w:t>
      </w:r>
    </w:p>
    <w:p w14:paraId="5F9C697F" w14:textId="77777777" w:rsidR="009A4C64" w:rsidRDefault="009A4C64" w:rsidP="009A4C64">
      <w:pPr>
        <w:pStyle w:val="af9"/>
      </w:pPr>
      <w:r>
        <w:rPr>
          <w:rFonts w:hint="eastAsia"/>
        </w:rPr>
        <w:t>2.</w:t>
      </w:r>
      <w:r>
        <w:rPr>
          <w:rFonts w:hint="eastAsia"/>
        </w:rPr>
        <w:t>或许，</w:t>
      </w:r>
      <w:r>
        <w:rPr>
          <w:rFonts w:hint="eastAsia"/>
          <w:color w:val="1A1C1E"/>
          <w:highlight w:val="white"/>
        </w:rPr>
        <w:t>在未来的研究展望中，可以提出一个更精细化的模型：将“社交焦虑”等视为前因变量（</w:t>
      </w:r>
      <w:r>
        <w:rPr>
          <w:rFonts w:hint="eastAsia"/>
          <w:color w:val="1A1C1E"/>
          <w:highlight w:val="white"/>
        </w:rPr>
        <w:t>Antecedents</w:t>
      </w:r>
      <w:r>
        <w:rPr>
          <w:rFonts w:hint="eastAsia"/>
          <w:color w:val="1A1C1E"/>
          <w:highlight w:val="white"/>
        </w:rPr>
        <w:t>），它们共同影响一个更纯粹的、整体性的“对无人配送的态度”，然后再由这个纯粹的态度去影响后续的价值感知和信任。这样的模型在逻辑上更清晰，也更能指导设计。</w:t>
      </w:r>
      <w:r>
        <w:t xml:space="preserve"> </w:t>
      </w:r>
    </w:p>
  </w:comment>
  <w:comment w:id="35" w:author="hi dollar" w:date="2025-09-24T09:57:00Z" w:initials="hd">
    <w:p w14:paraId="714F376E" w14:textId="77777777" w:rsidR="00306CA0" w:rsidRDefault="00306CA0" w:rsidP="00306CA0">
      <w:pPr>
        <w:pStyle w:val="af9"/>
      </w:pPr>
      <w:r>
        <w:rPr>
          <w:rStyle w:val="af8"/>
        </w:rPr>
        <w:annotationRef/>
      </w:r>
      <w:r>
        <w:rPr>
          <w:rFonts w:hint="eastAsia"/>
        </w:rPr>
        <w:t>效度分析结果有问题——并且，在后续的挽救和弥补措施上，也有问题</w:t>
      </w:r>
    </w:p>
    <w:p w14:paraId="7F8B226F" w14:textId="77777777" w:rsidR="00306CA0" w:rsidRDefault="00306CA0" w:rsidP="00306CA0">
      <w:pPr>
        <w:pStyle w:val="af9"/>
      </w:pPr>
      <w:r>
        <w:rPr>
          <w:rFonts w:hint="eastAsia"/>
          <w:color w:val="1A1C1E"/>
          <w:highlight w:val="white"/>
        </w:rPr>
        <w:t>在第</w:t>
      </w:r>
      <w:r>
        <w:rPr>
          <w:rFonts w:hint="eastAsia"/>
          <w:color w:val="1A1C1E"/>
          <w:highlight w:val="white"/>
        </w:rPr>
        <w:t>22</w:t>
      </w:r>
      <w:r>
        <w:rPr>
          <w:rFonts w:hint="eastAsia"/>
          <w:color w:val="1A1C1E"/>
          <w:highlight w:val="white"/>
        </w:rPr>
        <w:t>页提到“因为探索性因子分析效果不好，故用验证性因子分析</w:t>
      </w:r>
      <w:r>
        <w:rPr>
          <w:rFonts w:hint="eastAsia"/>
          <w:color w:val="1A1C1E"/>
          <w:highlight w:val="white"/>
        </w:rPr>
        <w:t>CFA</w:t>
      </w:r>
      <w:r>
        <w:rPr>
          <w:rFonts w:hint="eastAsia"/>
          <w:color w:val="1A1C1E"/>
          <w:highlight w:val="white"/>
        </w:rPr>
        <w:t>代替探索性因子分析</w:t>
      </w:r>
      <w:r>
        <w:rPr>
          <w:rFonts w:hint="eastAsia"/>
          <w:color w:val="1A1C1E"/>
          <w:highlight w:val="white"/>
        </w:rPr>
        <w:t>EFA</w:t>
      </w:r>
      <w:r>
        <w:rPr>
          <w:rFonts w:hint="eastAsia"/>
          <w:color w:val="1A1C1E"/>
          <w:highlight w:val="white"/>
        </w:rPr>
        <w:t>检验量表效度”。这是一个概念错误</w:t>
      </w:r>
      <w:r>
        <w:rPr>
          <w:rFonts w:hint="eastAsia"/>
          <w:b/>
          <w:bCs/>
          <w:color w:val="1A1C1E"/>
          <w:highlight w:val="white"/>
        </w:rPr>
        <w:t>。</w:t>
      </w:r>
      <w:r>
        <w:rPr>
          <w:rFonts w:hint="eastAsia"/>
          <w:color w:val="1A1C1E"/>
          <w:highlight w:val="white"/>
        </w:rPr>
        <w:t> EFA</w:t>
      </w:r>
      <w:r>
        <w:rPr>
          <w:rFonts w:hint="eastAsia"/>
          <w:color w:val="1A1C1E"/>
          <w:highlight w:val="white"/>
        </w:rPr>
        <w:t>和</w:t>
      </w:r>
      <w:r>
        <w:rPr>
          <w:rFonts w:hint="eastAsia"/>
          <w:color w:val="1A1C1E"/>
          <w:highlight w:val="white"/>
        </w:rPr>
        <w:t>CFA</w:t>
      </w:r>
      <w:r>
        <w:rPr>
          <w:rFonts w:hint="eastAsia"/>
          <w:color w:val="1A1C1E"/>
          <w:highlight w:val="white"/>
        </w:rPr>
        <w:t>是两种目的完全不同的分析方法，不存在“替代”关系。</w:t>
      </w:r>
      <w:r>
        <w:t xml:space="preserve"> </w:t>
      </w:r>
    </w:p>
  </w:comment>
  <w:comment w:id="37" w:author="hi dollar" w:date="2025-09-24T10:04:00Z" w:initials="hd">
    <w:p w14:paraId="1926A523" w14:textId="77777777" w:rsidR="00306CA0" w:rsidRDefault="00306CA0" w:rsidP="00306CA0">
      <w:pPr>
        <w:pStyle w:val="af9"/>
      </w:pPr>
      <w:r>
        <w:rPr>
          <w:rStyle w:val="af8"/>
        </w:rPr>
        <w:annotationRef/>
      </w:r>
      <w:r>
        <w:rPr>
          <w:rFonts w:hint="eastAsia"/>
          <w:b/>
          <w:bCs/>
          <w:color w:val="1A1C1E"/>
          <w:highlight w:val="white"/>
        </w:rPr>
        <w:t>EFA (</w:t>
      </w:r>
      <w:r>
        <w:rPr>
          <w:rFonts w:hint="eastAsia"/>
          <w:b/>
          <w:bCs/>
          <w:color w:val="1A1C1E"/>
          <w:highlight w:val="white"/>
        </w:rPr>
        <w:t>探索性</w:t>
      </w:r>
      <w:r>
        <w:rPr>
          <w:rFonts w:hint="eastAsia"/>
          <w:b/>
          <w:bCs/>
          <w:color w:val="1A1C1E"/>
          <w:highlight w:val="white"/>
        </w:rPr>
        <w:t>)</w:t>
      </w:r>
      <w:r>
        <w:rPr>
          <w:rFonts w:hint="eastAsia"/>
          <w:color w:val="1A1C1E"/>
          <w:highlight w:val="white"/>
        </w:rPr>
        <w:t>：当你对数据的内在结构不确定时使用，它的目的是让数据自己“说话”，告诉你这些题项自然地聚合成几个因子。你的</w:t>
      </w:r>
      <w:r>
        <w:rPr>
          <w:rFonts w:hint="eastAsia"/>
          <w:color w:val="1A1C1E"/>
          <w:highlight w:val="white"/>
        </w:rPr>
        <w:t>EFA</w:t>
      </w:r>
      <w:r>
        <w:rPr>
          <w:rFonts w:hint="eastAsia"/>
          <w:color w:val="1A1C1E"/>
          <w:highlight w:val="white"/>
        </w:rPr>
        <w:t>结果显示，所有题项只分成了两个维度，这说明在你的受访者感知中，这些复杂的概念（感知价值、信任、态度等）并没有被清晰地区分开，而是高度相关的</w:t>
      </w:r>
    </w:p>
    <w:p w14:paraId="7A99FB9D" w14:textId="77777777" w:rsidR="00306CA0" w:rsidRDefault="00306CA0" w:rsidP="00306CA0">
      <w:pPr>
        <w:pStyle w:val="af9"/>
      </w:pPr>
      <w:r>
        <w:rPr>
          <w:rFonts w:hint="eastAsia"/>
        </w:rPr>
        <w:t>故有两个解决方案——</w:t>
      </w:r>
    </w:p>
    <w:p w14:paraId="0056B651" w14:textId="77777777" w:rsidR="00306CA0" w:rsidRDefault="00306CA0" w:rsidP="00306CA0">
      <w:pPr>
        <w:pStyle w:val="af9"/>
      </w:pPr>
      <w:r>
        <w:t>1.</w:t>
      </w:r>
      <w:r>
        <w:rPr>
          <w:rFonts w:hint="eastAsia"/>
        </w:rPr>
        <w:t>重新发放问卷</w:t>
      </w:r>
    </w:p>
    <w:p w14:paraId="7C26344D" w14:textId="77777777" w:rsidR="00306CA0" w:rsidRDefault="00306CA0" w:rsidP="00306CA0">
      <w:pPr>
        <w:pStyle w:val="af9"/>
      </w:pPr>
      <w:r>
        <w:t>2.</w:t>
      </w:r>
      <w:r>
        <w:rPr>
          <w:rFonts w:hint="eastAsia"/>
        </w:rPr>
        <w:t>修改开始的理论模型设计</w:t>
      </w:r>
    </w:p>
  </w:comment>
  <w:comment w:id="38" w:author="hi dollar" w:date="2025-09-24T10:11:00Z" w:initials="hd">
    <w:p w14:paraId="6FC907B1" w14:textId="77777777" w:rsidR="005735C6" w:rsidRDefault="0093367E" w:rsidP="005735C6">
      <w:pPr>
        <w:pStyle w:val="af9"/>
      </w:pPr>
      <w:r>
        <w:rPr>
          <w:rStyle w:val="af8"/>
        </w:rPr>
        <w:annotationRef/>
      </w:r>
      <w:r w:rsidR="005735C6">
        <w:rPr>
          <w:rFonts w:hint="eastAsia"/>
          <w:color w:val="1A1C1E"/>
          <w:highlight w:val="white"/>
        </w:rPr>
        <w:t>不要回避或否定</w:t>
      </w:r>
      <w:r w:rsidR="005735C6">
        <w:rPr>
          <w:rFonts w:hint="eastAsia"/>
          <w:color w:val="1A1C1E"/>
          <w:highlight w:val="white"/>
        </w:rPr>
        <w:t>EFA</w:t>
      </w:r>
      <w:r w:rsidR="005735C6">
        <w:rPr>
          <w:rFonts w:hint="eastAsia"/>
          <w:color w:val="1A1C1E"/>
          <w:highlight w:val="white"/>
        </w:rPr>
        <w:t>的结果。你应该在</w:t>
      </w:r>
      <w:r w:rsidR="005735C6">
        <w:rPr>
          <w:rFonts w:hint="eastAsia"/>
          <w:color w:val="1A1C1E"/>
          <w:highlight w:val="white"/>
        </w:rPr>
        <w:t>4.2.1</w:t>
      </w:r>
      <w:r w:rsidR="005735C6">
        <w:rPr>
          <w:rFonts w:hint="eastAsia"/>
          <w:color w:val="1A1C1E"/>
          <w:highlight w:val="white"/>
        </w:rPr>
        <w:t>节完整地报告它，并进行深入讨论。这个结果恰恰揭示了用户感知的“整体性”。用户不会在脑子里清晰地区分“这是功能价值”、“那是情感信任”，他们更可能形成一个总体的“这东西好用</w:t>
      </w:r>
      <w:r w:rsidR="005735C6">
        <w:rPr>
          <w:rFonts w:hint="eastAsia"/>
          <w:color w:val="1A1C1E"/>
          <w:highlight w:val="white"/>
        </w:rPr>
        <w:t>/</w:t>
      </w:r>
      <w:r w:rsidR="005735C6">
        <w:rPr>
          <w:rFonts w:hint="eastAsia"/>
          <w:color w:val="1A1C1E"/>
          <w:highlight w:val="white"/>
        </w:rPr>
        <w:t>靠谱”的综合印象。</w:t>
      </w:r>
      <w:r w:rsidR="005735C6">
        <w:t xml:space="preserve"> </w:t>
      </w:r>
    </w:p>
  </w:comment>
  <w:comment w:id="39" w:author="hi dollar" w:date="2025-09-24T10:18:00Z" w:initials="hd">
    <w:p w14:paraId="649C834E" w14:textId="33417955" w:rsidR="005735C6" w:rsidRDefault="005735C6" w:rsidP="005735C6">
      <w:pPr>
        <w:pStyle w:val="af9"/>
      </w:pPr>
      <w:r>
        <w:rPr>
          <w:rStyle w:val="af8"/>
        </w:rPr>
        <w:annotationRef/>
      </w:r>
      <w:r>
        <w:rPr>
          <w:rFonts w:hint="eastAsia"/>
          <w:color w:val="1A1C1E"/>
          <w:highlight w:val="white"/>
        </w:rPr>
        <w:t>应该说明：“尽管</w:t>
      </w:r>
      <w:r>
        <w:rPr>
          <w:rFonts w:hint="eastAsia"/>
          <w:color w:val="1A1C1E"/>
          <w:highlight w:val="white"/>
        </w:rPr>
        <w:t>EFA</w:t>
      </w:r>
      <w:r>
        <w:rPr>
          <w:rFonts w:hint="eastAsia"/>
          <w:color w:val="1A1C1E"/>
          <w:highlight w:val="white"/>
        </w:rPr>
        <w:t>显示各构念间存在高度相关性（区分效度不佳），但为了从理论上验证我们预设的</w:t>
      </w:r>
      <w:r>
        <w:rPr>
          <w:rFonts w:hint="eastAsia"/>
          <w:color w:val="1A1C1E"/>
          <w:highlight w:val="white"/>
        </w:rPr>
        <w:t>S-O-R</w:t>
      </w:r>
      <w:r>
        <w:rPr>
          <w:rFonts w:hint="eastAsia"/>
          <w:color w:val="1A1C1E"/>
          <w:highlight w:val="white"/>
        </w:rPr>
        <w:t>和</w:t>
      </w:r>
      <w:r>
        <w:rPr>
          <w:rFonts w:hint="eastAsia"/>
          <w:color w:val="1A1C1E"/>
          <w:highlight w:val="white"/>
        </w:rPr>
        <w:t>ABC</w:t>
      </w:r>
      <w:r>
        <w:rPr>
          <w:rFonts w:hint="eastAsia"/>
          <w:color w:val="1A1C1E"/>
          <w:highlight w:val="white"/>
        </w:rPr>
        <w:t>模型框架，我们接下来采用</w:t>
      </w:r>
      <w:r>
        <w:rPr>
          <w:rFonts w:hint="eastAsia"/>
          <w:color w:val="1A1C1E"/>
          <w:highlight w:val="white"/>
        </w:rPr>
        <w:t>CFA</w:t>
      </w:r>
      <w:r>
        <w:rPr>
          <w:rFonts w:hint="eastAsia"/>
          <w:color w:val="1A1C1E"/>
          <w:highlight w:val="white"/>
        </w:rPr>
        <w:t>进行模型拟合度检验。”</w:t>
      </w:r>
      <w:r>
        <w:rPr>
          <w:rFonts w:hint="eastAsia"/>
          <w:color w:val="1A1C1E"/>
          <w:highlight w:val="white"/>
        </w:rPr>
        <w:t xml:space="preserve"> </w:t>
      </w:r>
      <w:r>
        <w:rPr>
          <w:rFonts w:hint="eastAsia"/>
          <w:color w:val="1A1C1E"/>
          <w:highlight w:val="white"/>
        </w:rPr>
        <w:t>这样逻辑就通顺了。</w:t>
      </w:r>
      <w:r>
        <w:t xml:space="preserve"> </w:t>
      </w:r>
    </w:p>
  </w:comment>
  <w:comment w:id="41" w:author="hi dollar" w:date="2025-09-24T10:05:00Z" w:initials="hd">
    <w:p w14:paraId="0F338F1B" w14:textId="5036D7C3" w:rsidR="00306CA0" w:rsidRDefault="00306CA0" w:rsidP="00306CA0">
      <w:pPr>
        <w:pStyle w:val="af9"/>
      </w:pPr>
      <w:r>
        <w:rPr>
          <w:rStyle w:val="af8"/>
        </w:rPr>
        <w:annotationRef/>
      </w:r>
      <w:r>
        <w:rPr>
          <w:rFonts w:hint="eastAsia"/>
          <w:b/>
          <w:bCs/>
          <w:color w:val="1A1C1E"/>
          <w:highlight w:val="white"/>
        </w:rPr>
        <w:t>CFA (</w:t>
      </w:r>
      <w:r>
        <w:rPr>
          <w:rFonts w:hint="eastAsia"/>
          <w:b/>
          <w:bCs/>
          <w:color w:val="1A1C1E"/>
          <w:highlight w:val="white"/>
        </w:rPr>
        <w:t>验证性</w:t>
      </w:r>
      <w:r>
        <w:rPr>
          <w:rFonts w:hint="eastAsia"/>
          <w:b/>
          <w:bCs/>
          <w:color w:val="1A1C1E"/>
          <w:highlight w:val="white"/>
        </w:rPr>
        <w:t>)</w:t>
      </w:r>
      <w:r>
        <w:rPr>
          <w:rFonts w:hint="eastAsia"/>
          <w:color w:val="1A1C1E"/>
          <w:highlight w:val="white"/>
        </w:rPr>
        <w:t>：当你有一个成熟的理论模型，并希望检验你的数据是否支持这个预设模型时使用</w:t>
      </w:r>
      <w:r>
        <w:t xml:space="preserve"> </w:t>
      </w:r>
    </w:p>
  </w:comment>
  <w:comment w:id="42" w:author="hi dollar" w:date="2025-09-24T10:17:00Z" w:initials="hd">
    <w:p w14:paraId="3C7281A9" w14:textId="77777777" w:rsidR="005735C6" w:rsidRDefault="005735C6" w:rsidP="005735C6">
      <w:pPr>
        <w:pStyle w:val="af9"/>
      </w:pPr>
      <w:r>
        <w:rPr>
          <w:rStyle w:val="af8"/>
        </w:rPr>
        <w:annotationRef/>
      </w:r>
      <w:r>
        <w:rPr>
          <w:rFonts w:hint="eastAsia"/>
          <w:color w:val="1A1C1E"/>
          <w:highlight w:val="white"/>
        </w:rPr>
        <w:t>在后续的讨论中（</w:t>
      </w:r>
      <w:r>
        <w:rPr>
          <w:rFonts w:hint="eastAsia"/>
          <w:color w:val="1A1C1E"/>
          <w:highlight w:val="white"/>
        </w:rPr>
        <w:t>4.2.3</w:t>
      </w:r>
      <w:r>
        <w:rPr>
          <w:rFonts w:hint="eastAsia"/>
          <w:color w:val="1A1C1E"/>
          <w:highlight w:val="white"/>
        </w:rPr>
        <w:t>节及第五章），必须加入对“区分效度不足”的讨论。这本身就是一个极具价值的设计洞察——对于用户而言，无人配送的体验是一个整体，功能、情感、信任等要素是交织在一起、互相影响的，设计时不能孤立地看待它们。</w:t>
      </w:r>
      <w:r>
        <w:t xml:space="preserve"> </w:t>
      </w:r>
    </w:p>
  </w:comment>
  <w:comment w:id="63" w:author="hi dollar" w:date="2025-09-24T10:34:00Z" w:initials="hd">
    <w:p w14:paraId="3263C075" w14:textId="77777777" w:rsidR="00DF0EE0" w:rsidRDefault="00DF0EE0" w:rsidP="00DF0EE0">
      <w:pPr>
        <w:pStyle w:val="af9"/>
      </w:pPr>
      <w:r>
        <w:rPr>
          <w:rStyle w:val="af8"/>
        </w:rPr>
        <w:annotationRef/>
      </w:r>
      <w:r>
        <w:rPr>
          <w:rFonts w:hint="eastAsia"/>
          <w:color w:val="1A1C1E"/>
          <w:highlight w:val="white"/>
        </w:rPr>
        <w:t>建议略显通用，例如“提升功能价值”、“优化享乐价值”</w:t>
      </w:r>
      <w:r>
        <w:rPr>
          <w:rFonts w:hint="eastAsia"/>
        </w:rPr>
        <w:t xml:space="preserve"> </w:t>
      </w:r>
      <w:r>
        <w:rPr>
          <w:rFonts w:hint="eastAsia"/>
        </w:rPr>
        <w:t>，就是废话</w:t>
      </w:r>
    </w:p>
  </w:comment>
  <w:comment w:id="64" w:author="hi dollar" w:date="2025-09-24T10:34:00Z" w:initials="hd">
    <w:p w14:paraId="311E2991" w14:textId="77777777" w:rsidR="00DF0EE0" w:rsidRDefault="00DF0EE0" w:rsidP="00DF0EE0">
      <w:pPr>
        <w:pStyle w:val="af9"/>
      </w:pPr>
      <w:r>
        <w:rPr>
          <w:rStyle w:val="af8"/>
        </w:rPr>
        <w:annotationRef/>
      </w:r>
      <w:r>
        <w:rPr>
          <w:rFonts w:hint="eastAsia"/>
        </w:rPr>
        <w:t>为了更直观，应该</w:t>
      </w:r>
      <w:r>
        <w:rPr>
          <w:rFonts w:hint="eastAsia"/>
          <w:color w:val="1A1C1E"/>
          <w:highlight w:val="white"/>
        </w:rPr>
        <w:t>将每一条建议与一个具体的数据发现挂钩</w:t>
      </w:r>
      <w:r>
        <w:t xml:space="preserve"> </w:t>
      </w:r>
    </w:p>
  </w:comment>
  <w:comment w:id="65" w:author="hi dollar" w:date="2025-09-24T10:39:00Z" w:initials="hd">
    <w:p w14:paraId="76588747" w14:textId="77777777" w:rsidR="00B82AAD" w:rsidRDefault="00B82AAD" w:rsidP="00B82AAD">
      <w:pPr>
        <w:pStyle w:val="af9"/>
      </w:pPr>
      <w:r>
        <w:rPr>
          <w:rStyle w:val="af8"/>
        </w:rPr>
        <w:annotationRef/>
      </w:r>
      <w:r>
        <w:rPr>
          <w:rFonts w:hint="eastAsia"/>
          <w:color w:val="1A1C1E"/>
          <w:highlight w:val="white"/>
        </w:rPr>
        <w:t>最终得出的设计建议显得宽泛而缺乏新意，比如“强化用户感知价值”、“降低努力期望”等。这些建议不需要做如此复杂的模型也能得出</w:t>
      </w:r>
      <w:r>
        <w:t xml:space="preserve"> </w:t>
      </w:r>
    </w:p>
  </w:comment>
  <w:comment w:id="67" w:author="hi dollar" w:date="2025-09-24T10:43:00Z" w:initials="hd">
    <w:p w14:paraId="11A87CAD" w14:textId="77777777" w:rsidR="00B82AAD" w:rsidRDefault="00B82AAD" w:rsidP="00B82AAD">
      <w:pPr>
        <w:pStyle w:val="af9"/>
      </w:pPr>
      <w:r>
        <w:rPr>
          <w:rStyle w:val="af8"/>
        </w:rPr>
        <w:annotationRef/>
      </w:r>
      <w:r>
        <w:rPr>
          <w:rFonts w:hint="eastAsia"/>
          <w:color w:val="1A1C1E"/>
          <w:highlight w:val="white"/>
        </w:rPr>
        <w:t>一份优秀的数据分析报告，其价值在于揭示非显而易见的洞察。</w:t>
      </w:r>
    </w:p>
    <w:p w14:paraId="67958B6B" w14:textId="77777777" w:rsidR="00B82AAD" w:rsidRDefault="00B82AAD" w:rsidP="00B82AAD">
      <w:pPr>
        <w:pStyle w:val="af9"/>
      </w:pPr>
      <w:r>
        <w:rPr>
          <w:rFonts w:hint="eastAsia"/>
          <w:color w:val="1A1C1E"/>
          <w:highlight w:val="white"/>
        </w:rPr>
        <w:t>例如，我们的数据本可以告诉我们一个更深刻的故事：“在无人配送的初期体验阶段，用户的功能、情感、信任感知是高度融合的整体印象，设计者若试图孤立地优化其中一点，很可能徒劳无功。</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806CD" w15:done="0"/>
  <w15:commentEx w15:paraId="5E0C7EDD" w15:done="0"/>
  <w15:commentEx w15:paraId="39FAF40C" w15:done="0"/>
  <w15:commentEx w15:paraId="339144D8" w15:done="0"/>
  <w15:commentEx w15:paraId="2C9733C3" w15:done="0"/>
  <w15:commentEx w15:paraId="21FA5BF2" w15:done="0"/>
  <w15:commentEx w15:paraId="6D5CE7EE" w15:done="0"/>
  <w15:commentEx w15:paraId="3858461F" w15:paraIdParent="6D5CE7EE" w15:done="0"/>
  <w15:commentEx w15:paraId="62CD87CB" w15:paraIdParent="6D5CE7EE" w15:done="0"/>
  <w15:commentEx w15:paraId="5F9C697F" w15:paraIdParent="6D5CE7EE" w15:done="0"/>
  <w15:commentEx w15:paraId="7F8B226F" w15:done="0"/>
  <w15:commentEx w15:paraId="7C26344D" w15:done="0"/>
  <w15:commentEx w15:paraId="6FC907B1" w15:done="0"/>
  <w15:commentEx w15:paraId="649C834E" w15:paraIdParent="6FC907B1" w15:done="0"/>
  <w15:commentEx w15:paraId="0F338F1B" w15:done="0"/>
  <w15:commentEx w15:paraId="3C7281A9" w15:paraIdParent="0F338F1B" w15:done="0"/>
  <w15:commentEx w15:paraId="3263C075" w15:done="0"/>
  <w15:commentEx w15:paraId="311E2991" w15:paraIdParent="3263C075" w15:done="0"/>
  <w15:commentEx w15:paraId="76588747" w15:paraIdParent="3263C075" w15:done="0"/>
  <w15:commentEx w15:paraId="67958B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E28EE" w16cex:dateUtc="2025-09-23T16:25:00Z"/>
  <w16cex:commentExtensible w16cex:durableId="6C459D60" w16cex:dateUtc="2025-09-23T16:32:00Z"/>
  <w16cex:commentExtensible w16cex:durableId="7042C2D6" w16cex:dateUtc="2025-09-24T01:26:00Z"/>
  <w16cex:commentExtensible w16cex:durableId="46F83E56" w16cex:dateUtc="2025-09-24T01:27:00Z"/>
  <w16cex:commentExtensible w16cex:durableId="04305E04" w16cex:dateUtc="2025-09-24T01:32:00Z"/>
  <w16cex:commentExtensible w16cex:durableId="5EE01119" w16cex:dateUtc="2025-09-24T01:36:00Z"/>
  <w16cex:commentExtensible w16cex:durableId="7050B014" w16cex:dateUtc="2025-09-24T01:40:00Z"/>
  <w16cex:commentExtensible w16cex:durableId="1F118458" w16cex:dateUtc="2025-09-24T01:40:00Z"/>
  <w16cex:commentExtensible w16cex:durableId="60B7F122" w16cex:dateUtc="2025-09-24T01:43:00Z"/>
  <w16cex:commentExtensible w16cex:durableId="738D7C6B" w16cex:dateUtc="2025-09-24T01:50:00Z"/>
  <w16cex:commentExtensible w16cex:durableId="047CCC0F" w16cex:dateUtc="2025-09-24T01:57:00Z"/>
  <w16cex:commentExtensible w16cex:durableId="3C638053" w16cex:dateUtc="2025-09-24T02:04:00Z"/>
  <w16cex:commentExtensible w16cex:durableId="72BA2B6C" w16cex:dateUtc="2025-09-24T02:11:00Z"/>
  <w16cex:commentExtensible w16cex:durableId="7CD87D98" w16cex:dateUtc="2025-09-24T02:18:00Z"/>
  <w16cex:commentExtensible w16cex:durableId="5A823C5E" w16cex:dateUtc="2025-09-24T02:05:00Z"/>
  <w16cex:commentExtensible w16cex:durableId="37ACFCCD" w16cex:dateUtc="2025-09-24T02:17:00Z"/>
  <w16cex:commentExtensible w16cex:durableId="51CF10EF" w16cex:dateUtc="2025-09-24T02:34:00Z"/>
  <w16cex:commentExtensible w16cex:durableId="1B9E474B" w16cex:dateUtc="2025-09-24T02:34:00Z"/>
  <w16cex:commentExtensible w16cex:durableId="20ADC5E8" w16cex:dateUtc="2025-09-24T02:39:00Z"/>
  <w16cex:commentExtensible w16cex:durableId="29FCBC83" w16cex:dateUtc="2025-09-24T0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806CD" w16cid:durableId="295E28EE"/>
  <w16cid:commentId w16cid:paraId="5E0C7EDD" w16cid:durableId="6C459D60"/>
  <w16cid:commentId w16cid:paraId="39FAF40C" w16cid:durableId="7042C2D6"/>
  <w16cid:commentId w16cid:paraId="339144D8" w16cid:durableId="46F83E56"/>
  <w16cid:commentId w16cid:paraId="2C9733C3" w16cid:durableId="04305E04"/>
  <w16cid:commentId w16cid:paraId="21FA5BF2" w16cid:durableId="5EE01119"/>
  <w16cid:commentId w16cid:paraId="6D5CE7EE" w16cid:durableId="7050B014"/>
  <w16cid:commentId w16cid:paraId="3858461F" w16cid:durableId="1F118458"/>
  <w16cid:commentId w16cid:paraId="62CD87CB" w16cid:durableId="60B7F122"/>
  <w16cid:commentId w16cid:paraId="5F9C697F" w16cid:durableId="738D7C6B"/>
  <w16cid:commentId w16cid:paraId="7F8B226F" w16cid:durableId="047CCC0F"/>
  <w16cid:commentId w16cid:paraId="7C26344D" w16cid:durableId="3C638053"/>
  <w16cid:commentId w16cid:paraId="6FC907B1" w16cid:durableId="72BA2B6C"/>
  <w16cid:commentId w16cid:paraId="649C834E" w16cid:durableId="7CD87D98"/>
  <w16cid:commentId w16cid:paraId="0F338F1B" w16cid:durableId="5A823C5E"/>
  <w16cid:commentId w16cid:paraId="3C7281A9" w16cid:durableId="37ACFCCD"/>
  <w16cid:commentId w16cid:paraId="3263C075" w16cid:durableId="51CF10EF"/>
  <w16cid:commentId w16cid:paraId="311E2991" w16cid:durableId="1B9E474B"/>
  <w16cid:commentId w16cid:paraId="76588747" w16cid:durableId="20ADC5E8"/>
  <w16cid:commentId w16cid:paraId="67958B6B" w16cid:durableId="29FCBC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572C2" w14:textId="77777777" w:rsidR="006B3F7D" w:rsidRDefault="006B3F7D" w:rsidP="00D459EE">
      <w:r>
        <w:separator/>
      </w:r>
    </w:p>
  </w:endnote>
  <w:endnote w:type="continuationSeparator" w:id="0">
    <w:p w14:paraId="5D041604" w14:textId="77777777" w:rsidR="006B3F7D" w:rsidRDefault="006B3F7D" w:rsidP="00D45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98E4" w14:textId="77777777" w:rsidR="006B3F7D" w:rsidRDefault="006B3F7D" w:rsidP="00D459EE">
      <w:r>
        <w:separator/>
      </w:r>
    </w:p>
  </w:footnote>
  <w:footnote w:type="continuationSeparator" w:id="0">
    <w:p w14:paraId="198473B5" w14:textId="77777777" w:rsidR="006B3F7D" w:rsidRDefault="006B3F7D" w:rsidP="00D459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2FAB"/>
    <w:multiLevelType w:val="multilevel"/>
    <w:tmpl w:val="C37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62D4"/>
    <w:multiLevelType w:val="multilevel"/>
    <w:tmpl w:val="30D6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445D1"/>
    <w:multiLevelType w:val="multilevel"/>
    <w:tmpl w:val="6914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91193"/>
    <w:multiLevelType w:val="multilevel"/>
    <w:tmpl w:val="CF72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0043F"/>
    <w:multiLevelType w:val="multilevel"/>
    <w:tmpl w:val="3A2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F39D5"/>
    <w:multiLevelType w:val="multilevel"/>
    <w:tmpl w:val="9EF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5329"/>
    <w:multiLevelType w:val="hybridMultilevel"/>
    <w:tmpl w:val="35E29814"/>
    <w:lvl w:ilvl="0" w:tplc="E12E5D1C">
      <w:start w:val="1"/>
      <w:numFmt w:val="bullet"/>
      <w:lvlText w:val=""/>
      <w:lvlJc w:val="left"/>
      <w:pPr>
        <w:ind w:left="1080" w:hanging="360"/>
      </w:pPr>
      <w:rPr>
        <w:rFonts w:ascii="Symbol" w:hAnsi="Symbol"/>
      </w:rPr>
    </w:lvl>
    <w:lvl w:ilvl="1" w:tplc="97A8A7D4">
      <w:start w:val="1"/>
      <w:numFmt w:val="bullet"/>
      <w:lvlText w:val=""/>
      <w:lvlJc w:val="left"/>
      <w:pPr>
        <w:ind w:left="1080" w:hanging="360"/>
      </w:pPr>
      <w:rPr>
        <w:rFonts w:ascii="Symbol" w:hAnsi="Symbol"/>
      </w:rPr>
    </w:lvl>
    <w:lvl w:ilvl="2" w:tplc="1E4A8310">
      <w:start w:val="1"/>
      <w:numFmt w:val="bullet"/>
      <w:lvlText w:val=""/>
      <w:lvlJc w:val="left"/>
      <w:pPr>
        <w:ind w:left="1080" w:hanging="360"/>
      </w:pPr>
      <w:rPr>
        <w:rFonts w:ascii="Symbol" w:hAnsi="Symbol"/>
      </w:rPr>
    </w:lvl>
    <w:lvl w:ilvl="3" w:tplc="7066613A">
      <w:start w:val="1"/>
      <w:numFmt w:val="bullet"/>
      <w:lvlText w:val=""/>
      <w:lvlJc w:val="left"/>
      <w:pPr>
        <w:ind w:left="1080" w:hanging="360"/>
      </w:pPr>
      <w:rPr>
        <w:rFonts w:ascii="Symbol" w:hAnsi="Symbol"/>
      </w:rPr>
    </w:lvl>
    <w:lvl w:ilvl="4" w:tplc="69789224">
      <w:start w:val="1"/>
      <w:numFmt w:val="bullet"/>
      <w:lvlText w:val=""/>
      <w:lvlJc w:val="left"/>
      <w:pPr>
        <w:ind w:left="1080" w:hanging="360"/>
      </w:pPr>
      <w:rPr>
        <w:rFonts w:ascii="Symbol" w:hAnsi="Symbol"/>
      </w:rPr>
    </w:lvl>
    <w:lvl w:ilvl="5" w:tplc="14321658">
      <w:start w:val="1"/>
      <w:numFmt w:val="bullet"/>
      <w:lvlText w:val=""/>
      <w:lvlJc w:val="left"/>
      <w:pPr>
        <w:ind w:left="1080" w:hanging="360"/>
      </w:pPr>
      <w:rPr>
        <w:rFonts w:ascii="Symbol" w:hAnsi="Symbol"/>
      </w:rPr>
    </w:lvl>
    <w:lvl w:ilvl="6" w:tplc="B410419C">
      <w:start w:val="1"/>
      <w:numFmt w:val="bullet"/>
      <w:lvlText w:val=""/>
      <w:lvlJc w:val="left"/>
      <w:pPr>
        <w:ind w:left="1080" w:hanging="360"/>
      </w:pPr>
      <w:rPr>
        <w:rFonts w:ascii="Symbol" w:hAnsi="Symbol"/>
      </w:rPr>
    </w:lvl>
    <w:lvl w:ilvl="7" w:tplc="7A440618">
      <w:start w:val="1"/>
      <w:numFmt w:val="bullet"/>
      <w:lvlText w:val=""/>
      <w:lvlJc w:val="left"/>
      <w:pPr>
        <w:ind w:left="1080" w:hanging="360"/>
      </w:pPr>
      <w:rPr>
        <w:rFonts w:ascii="Symbol" w:hAnsi="Symbol"/>
      </w:rPr>
    </w:lvl>
    <w:lvl w:ilvl="8" w:tplc="0D944A10">
      <w:start w:val="1"/>
      <w:numFmt w:val="bullet"/>
      <w:lvlText w:val=""/>
      <w:lvlJc w:val="left"/>
      <w:pPr>
        <w:ind w:left="1080" w:hanging="360"/>
      </w:pPr>
      <w:rPr>
        <w:rFonts w:ascii="Symbol" w:hAnsi="Symbol"/>
      </w:rPr>
    </w:lvl>
  </w:abstractNum>
  <w:abstractNum w:abstractNumId="7" w15:restartNumberingAfterBreak="0">
    <w:nsid w:val="42190967"/>
    <w:multiLevelType w:val="multilevel"/>
    <w:tmpl w:val="B67A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44B9C"/>
    <w:multiLevelType w:val="hybridMultilevel"/>
    <w:tmpl w:val="EAC41E1A"/>
    <w:lvl w:ilvl="0" w:tplc="5DD065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4443036"/>
    <w:multiLevelType w:val="multilevel"/>
    <w:tmpl w:val="89E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6701C"/>
    <w:multiLevelType w:val="hybridMultilevel"/>
    <w:tmpl w:val="EB70A964"/>
    <w:lvl w:ilvl="0" w:tplc="E57091B2">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92E4029"/>
    <w:multiLevelType w:val="multilevel"/>
    <w:tmpl w:val="6848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41986"/>
    <w:multiLevelType w:val="hybridMultilevel"/>
    <w:tmpl w:val="E56ABAAE"/>
    <w:lvl w:ilvl="0" w:tplc="52B432D2">
      <w:start w:val="1"/>
      <w:numFmt w:val="decimal"/>
      <w:lvlText w:val=" [%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559C097E"/>
    <w:multiLevelType w:val="hybridMultilevel"/>
    <w:tmpl w:val="8FFE95A6"/>
    <w:lvl w:ilvl="0" w:tplc="5844A20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1A2BED"/>
    <w:multiLevelType w:val="hybridMultilevel"/>
    <w:tmpl w:val="7E8E9794"/>
    <w:lvl w:ilvl="0" w:tplc="9EEEB6E0">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0E45C03"/>
    <w:multiLevelType w:val="multilevel"/>
    <w:tmpl w:val="2F8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27496"/>
    <w:multiLevelType w:val="multilevel"/>
    <w:tmpl w:val="2C0A0B6A"/>
    <w:name w:val="equation"/>
    <w:styleLink w:val="a"/>
    <w:lvl w:ilvl="0">
      <w:start w:val="1"/>
      <w:numFmt w:val="chineseCountingThousand"/>
      <w:pStyle w:val="1"/>
      <w:suff w:val="space"/>
      <w:lvlText w:val="第%1章"/>
      <w:lvlJc w:val="left"/>
      <w:pPr>
        <w:ind w:left="0" w:firstLine="0"/>
      </w:pPr>
      <w:rPr>
        <w:rFonts w:asciiTheme="majorHAnsi" w:eastAsia="黑体" w:hAnsiTheme="majorHAnsi" w:hint="eastAsia"/>
      </w:rPr>
    </w:lvl>
    <w:lvl w:ilvl="1">
      <w:start w:val="1"/>
      <w:numFmt w:val="decimal"/>
      <w:pStyle w:val="2"/>
      <w:isLgl/>
      <w:suff w:val="space"/>
      <w:lvlText w:val="%1.%2"/>
      <w:lvlJc w:val="left"/>
      <w:pPr>
        <w:ind w:left="0" w:firstLine="0"/>
      </w:pPr>
      <w:rPr>
        <w:rFonts w:asciiTheme="majorHAnsi" w:eastAsia="宋体" w:hAnsiTheme="majorHAnsi" w:hint="eastAsia"/>
      </w:rPr>
    </w:lvl>
    <w:lvl w:ilvl="2">
      <w:start w:val="1"/>
      <w:numFmt w:val="decimal"/>
      <w:pStyle w:val="3"/>
      <w:isLgl/>
      <w:suff w:val="space"/>
      <w:lvlText w:val="%1.%2.%3"/>
      <w:lvlJc w:val="left"/>
      <w:pPr>
        <w:ind w:left="0" w:firstLine="0"/>
      </w:pPr>
      <w:rPr>
        <w:rFonts w:asciiTheme="majorHAnsi" w:eastAsia="宋体" w:hAnsiTheme="majorHAnsi" w:hint="eastAsia"/>
      </w:rPr>
    </w:lvl>
    <w:lvl w:ilvl="3">
      <w:start w:val="1"/>
      <w:numFmt w:val="decimal"/>
      <w:lvlRestart w:val="1"/>
      <w:pStyle w:val="a0"/>
      <w:isLgl/>
      <w:suff w:val="space"/>
      <w:lvlText w:val="图%1-%4"/>
      <w:lvlJc w:val="left"/>
      <w:pPr>
        <w:ind w:left="0" w:firstLine="0"/>
      </w:pPr>
      <w:rPr>
        <w:rFonts w:asciiTheme="minorHAnsi" w:eastAsia="宋体" w:hAnsiTheme="minorHAnsi" w:hint="eastAsia"/>
      </w:rPr>
    </w:lvl>
    <w:lvl w:ilvl="4">
      <w:start w:val="1"/>
      <w:numFmt w:val="decimal"/>
      <w:lvlRestart w:val="1"/>
      <w:pStyle w:val="a1"/>
      <w:isLgl/>
      <w:suff w:val="space"/>
      <w:lvlText w:val="表%1-%5"/>
      <w:lvlJc w:val="left"/>
      <w:pPr>
        <w:ind w:left="0" w:firstLine="0"/>
      </w:pPr>
      <w:rPr>
        <w:rFonts w:asciiTheme="minorHAnsi" w:eastAsia="宋体" w:hAnsiTheme="minorHAnsi" w:hint="eastAsia"/>
      </w:rPr>
    </w:lvl>
    <w:lvl w:ilvl="5">
      <w:start w:val="1"/>
      <w:numFmt w:val="decimal"/>
      <w:suff w:val="space"/>
      <w:lvlText w:val="%1.%2.%3.%4.%5.%6"/>
      <w:lvlJc w:val="left"/>
      <w:pPr>
        <w:ind w:left="0" w:firstLine="0"/>
      </w:pPr>
      <w:rPr>
        <w:rFonts w:asciiTheme="minorHAnsi" w:eastAsia="宋体" w:hAnsiTheme="minorHAnsi" w:hint="eastAsia"/>
      </w:rPr>
    </w:lvl>
    <w:lvl w:ilvl="6">
      <w:start w:val="1"/>
      <w:numFmt w:val="decimal"/>
      <w:suff w:val="space"/>
      <w:lvlText w:val="%1.%2.%3.%4.%5.%6.%7"/>
      <w:lvlJc w:val="left"/>
      <w:pPr>
        <w:ind w:left="0" w:firstLine="0"/>
      </w:pPr>
      <w:rPr>
        <w:rFonts w:asciiTheme="minorHAnsi" w:eastAsia="宋体" w:hAnsiTheme="minorHAnsi" w:hint="eastAsia"/>
      </w:rPr>
    </w:lvl>
    <w:lvl w:ilvl="7">
      <w:start w:val="1"/>
      <w:numFmt w:val="decimal"/>
      <w:lvlRestart w:val="1"/>
      <w:isLgl/>
      <w:suff w:val="space"/>
      <w:lvlText w:val="(%1.%8)"/>
      <w:lvlJc w:val="left"/>
      <w:pPr>
        <w:ind w:left="0" w:firstLine="0"/>
      </w:pPr>
      <w:rPr>
        <w:rFonts w:asciiTheme="minorHAnsi" w:eastAsia="宋体" w:hAnsiTheme="minorHAnsi" w:hint="eastAsia"/>
      </w:rPr>
    </w:lvl>
    <w:lvl w:ilvl="8">
      <w:start w:val="1"/>
      <w:numFmt w:val="decimal"/>
      <w:lvlText w:val="%1.%2.%3.%4.%5.%6.%7.%8.%9"/>
      <w:lvlJc w:val="left"/>
      <w:pPr>
        <w:ind w:left="0" w:firstLine="0"/>
      </w:pPr>
      <w:rPr>
        <w:rFonts w:hint="eastAsia"/>
      </w:rPr>
    </w:lvl>
  </w:abstractNum>
  <w:abstractNum w:abstractNumId="17" w15:restartNumberingAfterBreak="0">
    <w:nsid w:val="6A0875A8"/>
    <w:multiLevelType w:val="multilevel"/>
    <w:tmpl w:val="158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D34D7"/>
    <w:multiLevelType w:val="multilevel"/>
    <w:tmpl w:val="C24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F2FA4"/>
    <w:multiLevelType w:val="multilevel"/>
    <w:tmpl w:val="DA8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A3757"/>
    <w:multiLevelType w:val="multilevel"/>
    <w:tmpl w:val="960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15447"/>
    <w:multiLevelType w:val="multilevel"/>
    <w:tmpl w:val="B86C9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BC4784"/>
    <w:multiLevelType w:val="hybridMultilevel"/>
    <w:tmpl w:val="97E24A16"/>
    <w:lvl w:ilvl="0" w:tplc="73C85B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63135686">
    <w:abstractNumId w:val="16"/>
  </w:num>
  <w:num w:numId="2" w16cid:durableId="18276719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75985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92955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4642870">
    <w:abstractNumId w:val="7"/>
  </w:num>
  <w:num w:numId="6" w16cid:durableId="1882666089">
    <w:abstractNumId w:val="18"/>
  </w:num>
  <w:num w:numId="7" w16cid:durableId="1381981465">
    <w:abstractNumId w:val="2"/>
  </w:num>
  <w:num w:numId="8" w16cid:durableId="1869638399">
    <w:abstractNumId w:val="1"/>
  </w:num>
  <w:num w:numId="9" w16cid:durableId="1282607931">
    <w:abstractNumId w:val="17"/>
  </w:num>
  <w:num w:numId="10" w16cid:durableId="376440970">
    <w:abstractNumId w:val="3"/>
  </w:num>
  <w:num w:numId="11" w16cid:durableId="884294558">
    <w:abstractNumId w:val="4"/>
  </w:num>
  <w:num w:numId="12" w16cid:durableId="753624531">
    <w:abstractNumId w:val="20"/>
  </w:num>
  <w:num w:numId="13" w16cid:durableId="438255357">
    <w:abstractNumId w:val="8"/>
  </w:num>
  <w:num w:numId="14" w16cid:durableId="387192929">
    <w:abstractNumId w:val="14"/>
  </w:num>
  <w:num w:numId="15" w16cid:durableId="181070857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0365325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74626826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40509669">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939737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69772816">
    <w:abstractNumId w:val="13"/>
  </w:num>
  <w:num w:numId="21" w16cid:durableId="1317221448">
    <w:abstractNumId w:val="12"/>
  </w:num>
  <w:num w:numId="22" w16cid:durableId="396628680">
    <w:abstractNumId w:val="10"/>
  </w:num>
  <w:num w:numId="23" w16cid:durableId="737240273">
    <w:abstractNumId w:val="21"/>
  </w:num>
  <w:num w:numId="24" w16cid:durableId="1746755721">
    <w:abstractNumId w:val="22"/>
  </w:num>
  <w:num w:numId="25" w16cid:durableId="1234925763">
    <w:abstractNumId w:val="11"/>
  </w:num>
  <w:num w:numId="26" w16cid:durableId="175520232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 dollar">
    <w15:presenceInfo w15:providerId="Windows Live" w15:userId="e654e82d663417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35"/>
    <w:rsid w:val="00000365"/>
    <w:rsid w:val="000054B3"/>
    <w:rsid w:val="0000556A"/>
    <w:rsid w:val="0001019F"/>
    <w:rsid w:val="00020E57"/>
    <w:rsid w:val="00021A39"/>
    <w:rsid w:val="000239C7"/>
    <w:rsid w:val="00044B74"/>
    <w:rsid w:val="00065553"/>
    <w:rsid w:val="00085468"/>
    <w:rsid w:val="00092BD8"/>
    <w:rsid w:val="00092F37"/>
    <w:rsid w:val="00093729"/>
    <w:rsid w:val="000A16AA"/>
    <w:rsid w:val="000E262E"/>
    <w:rsid w:val="000E2956"/>
    <w:rsid w:val="000E2D1D"/>
    <w:rsid w:val="000E35E6"/>
    <w:rsid w:val="000F5C52"/>
    <w:rsid w:val="00136637"/>
    <w:rsid w:val="001411A1"/>
    <w:rsid w:val="00163C91"/>
    <w:rsid w:val="00181C2D"/>
    <w:rsid w:val="001842D6"/>
    <w:rsid w:val="00195BD2"/>
    <w:rsid w:val="001C3F6D"/>
    <w:rsid w:val="001E6312"/>
    <w:rsid w:val="001F35CB"/>
    <w:rsid w:val="001F5010"/>
    <w:rsid w:val="00210CEA"/>
    <w:rsid w:val="002350C6"/>
    <w:rsid w:val="0024021C"/>
    <w:rsid w:val="00241960"/>
    <w:rsid w:val="00255344"/>
    <w:rsid w:val="00257612"/>
    <w:rsid w:val="00265345"/>
    <w:rsid w:val="00266409"/>
    <w:rsid w:val="0027760F"/>
    <w:rsid w:val="0028799C"/>
    <w:rsid w:val="00295533"/>
    <w:rsid w:val="002A2D9A"/>
    <w:rsid w:val="002C091F"/>
    <w:rsid w:val="002C66E7"/>
    <w:rsid w:val="002E0A15"/>
    <w:rsid w:val="00300468"/>
    <w:rsid w:val="00301FB9"/>
    <w:rsid w:val="00306CA0"/>
    <w:rsid w:val="00323AB0"/>
    <w:rsid w:val="00341A39"/>
    <w:rsid w:val="003573DC"/>
    <w:rsid w:val="00357ECD"/>
    <w:rsid w:val="0036036B"/>
    <w:rsid w:val="00367678"/>
    <w:rsid w:val="003749AC"/>
    <w:rsid w:val="00380055"/>
    <w:rsid w:val="0038116D"/>
    <w:rsid w:val="003811BE"/>
    <w:rsid w:val="003A14F1"/>
    <w:rsid w:val="003A2A90"/>
    <w:rsid w:val="003A3734"/>
    <w:rsid w:val="00401374"/>
    <w:rsid w:val="00434C35"/>
    <w:rsid w:val="004603FE"/>
    <w:rsid w:val="0047652F"/>
    <w:rsid w:val="004821BE"/>
    <w:rsid w:val="004B0F68"/>
    <w:rsid w:val="004B17E1"/>
    <w:rsid w:val="004D4663"/>
    <w:rsid w:val="004F5529"/>
    <w:rsid w:val="00515E7E"/>
    <w:rsid w:val="0052339B"/>
    <w:rsid w:val="0053381C"/>
    <w:rsid w:val="005512BB"/>
    <w:rsid w:val="00553759"/>
    <w:rsid w:val="005735C6"/>
    <w:rsid w:val="00594048"/>
    <w:rsid w:val="005B6BFC"/>
    <w:rsid w:val="005C27ED"/>
    <w:rsid w:val="005C35D6"/>
    <w:rsid w:val="005D1BBC"/>
    <w:rsid w:val="005E67A1"/>
    <w:rsid w:val="005F1986"/>
    <w:rsid w:val="005F27BF"/>
    <w:rsid w:val="005F7837"/>
    <w:rsid w:val="006108F3"/>
    <w:rsid w:val="0061349D"/>
    <w:rsid w:val="00613ADD"/>
    <w:rsid w:val="00613EB4"/>
    <w:rsid w:val="006241C1"/>
    <w:rsid w:val="00643226"/>
    <w:rsid w:val="00650F40"/>
    <w:rsid w:val="00657957"/>
    <w:rsid w:val="00694715"/>
    <w:rsid w:val="00695AA1"/>
    <w:rsid w:val="006963C4"/>
    <w:rsid w:val="006B3F7D"/>
    <w:rsid w:val="006C5C2A"/>
    <w:rsid w:val="006C792F"/>
    <w:rsid w:val="00732CEF"/>
    <w:rsid w:val="00734F16"/>
    <w:rsid w:val="00737678"/>
    <w:rsid w:val="00740C32"/>
    <w:rsid w:val="00750B05"/>
    <w:rsid w:val="0075481D"/>
    <w:rsid w:val="00755E13"/>
    <w:rsid w:val="00766776"/>
    <w:rsid w:val="007703FE"/>
    <w:rsid w:val="007752A2"/>
    <w:rsid w:val="007851B2"/>
    <w:rsid w:val="007A6F98"/>
    <w:rsid w:val="007A7D7B"/>
    <w:rsid w:val="007B00AD"/>
    <w:rsid w:val="007B3B10"/>
    <w:rsid w:val="007B7CEE"/>
    <w:rsid w:val="007C344D"/>
    <w:rsid w:val="007D34E9"/>
    <w:rsid w:val="007D751F"/>
    <w:rsid w:val="007E1A19"/>
    <w:rsid w:val="007E2920"/>
    <w:rsid w:val="007F1867"/>
    <w:rsid w:val="008041FB"/>
    <w:rsid w:val="0081073A"/>
    <w:rsid w:val="00814DC2"/>
    <w:rsid w:val="008602EA"/>
    <w:rsid w:val="0088790B"/>
    <w:rsid w:val="0089677E"/>
    <w:rsid w:val="008A473B"/>
    <w:rsid w:val="008A5D7C"/>
    <w:rsid w:val="008A7AA6"/>
    <w:rsid w:val="008A7BC7"/>
    <w:rsid w:val="008C6901"/>
    <w:rsid w:val="008F65E6"/>
    <w:rsid w:val="0090635B"/>
    <w:rsid w:val="009117E3"/>
    <w:rsid w:val="009323D3"/>
    <w:rsid w:val="0093367E"/>
    <w:rsid w:val="00953F30"/>
    <w:rsid w:val="00957339"/>
    <w:rsid w:val="009725D1"/>
    <w:rsid w:val="00981DA9"/>
    <w:rsid w:val="009A4C64"/>
    <w:rsid w:val="009E1B99"/>
    <w:rsid w:val="009E54CD"/>
    <w:rsid w:val="009F42A9"/>
    <w:rsid w:val="00A14F16"/>
    <w:rsid w:val="00A30650"/>
    <w:rsid w:val="00A35D15"/>
    <w:rsid w:val="00A3620B"/>
    <w:rsid w:val="00A76D99"/>
    <w:rsid w:val="00A86AD0"/>
    <w:rsid w:val="00A9668D"/>
    <w:rsid w:val="00AA2C88"/>
    <w:rsid w:val="00AD78BD"/>
    <w:rsid w:val="00AF425B"/>
    <w:rsid w:val="00B06B3A"/>
    <w:rsid w:val="00B079D4"/>
    <w:rsid w:val="00B105C0"/>
    <w:rsid w:val="00B147B3"/>
    <w:rsid w:val="00B22DDC"/>
    <w:rsid w:val="00B4249A"/>
    <w:rsid w:val="00B469CE"/>
    <w:rsid w:val="00B604AE"/>
    <w:rsid w:val="00B61A55"/>
    <w:rsid w:val="00B74589"/>
    <w:rsid w:val="00B82307"/>
    <w:rsid w:val="00B82AAD"/>
    <w:rsid w:val="00BB4D41"/>
    <w:rsid w:val="00BB6843"/>
    <w:rsid w:val="00BD71E4"/>
    <w:rsid w:val="00BE6E86"/>
    <w:rsid w:val="00BF38F5"/>
    <w:rsid w:val="00C10B15"/>
    <w:rsid w:val="00C11C51"/>
    <w:rsid w:val="00C26688"/>
    <w:rsid w:val="00C2732C"/>
    <w:rsid w:val="00C54FE5"/>
    <w:rsid w:val="00C91170"/>
    <w:rsid w:val="00C95FE0"/>
    <w:rsid w:val="00CA50EF"/>
    <w:rsid w:val="00CB13E0"/>
    <w:rsid w:val="00CB77C1"/>
    <w:rsid w:val="00CF14AD"/>
    <w:rsid w:val="00CF406C"/>
    <w:rsid w:val="00D02325"/>
    <w:rsid w:val="00D0741C"/>
    <w:rsid w:val="00D23FF4"/>
    <w:rsid w:val="00D32AC8"/>
    <w:rsid w:val="00D43195"/>
    <w:rsid w:val="00D459EE"/>
    <w:rsid w:val="00D542DD"/>
    <w:rsid w:val="00D60DD8"/>
    <w:rsid w:val="00D76C59"/>
    <w:rsid w:val="00D8718D"/>
    <w:rsid w:val="00DC39F0"/>
    <w:rsid w:val="00DE11E2"/>
    <w:rsid w:val="00DE1C0D"/>
    <w:rsid w:val="00DF0EE0"/>
    <w:rsid w:val="00E402E6"/>
    <w:rsid w:val="00E40D0E"/>
    <w:rsid w:val="00E62AAF"/>
    <w:rsid w:val="00E674A6"/>
    <w:rsid w:val="00E75C59"/>
    <w:rsid w:val="00E83250"/>
    <w:rsid w:val="00E85FA9"/>
    <w:rsid w:val="00E9057D"/>
    <w:rsid w:val="00EA3317"/>
    <w:rsid w:val="00EB5C34"/>
    <w:rsid w:val="00EB6A3D"/>
    <w:rsid w:val="00EC7846"/>
    <w:rsid w:val="00ED0BF0"/>
    <w:rsid w:val="00EF2906"/>
    <w:rsid w:val="00F12DEB"/>
    <w:rsid w:val="00F16545"/>
    <w:rsid w:val="00F34885"/>
    <w:rsid w:val="00F400DD"/>
    <w:rsid w:val="00F71A8D"/>
    <w:rsid w:val="00F90F7B"/>
    <w:rsid w:val="00F92371"/>
    <w:rsid w:val="00FA3289"/>
    <w:rsid w:val="00FA5F5B"/>
    <w:rsid w:val="00FA6B96"/>
    <w:rsid w:val="00FB0F0D"/>
    <w:rsid w:val="00FC0F56"/>
    <w:rsid w:val="00FD2856"/>
    <w:rsid w:val="00FE641A"/>
    <w:rsid w:val="00FE7624"/>
    <w:rsid w:val="00FF0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460D"/>
  <w15:chartTrackingRefBased/>
  <w15:docId w15:val="{959ED03B-FDDC-4944-8C30-99EAA8AD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1"/>
    <w:qFormat/>
    <w:rsid w:val="004B17E1"/>
    <w:pPr>
      <w:widowControl w:val="0"/>
      <w:jc w:val="both"/>
    </w:pPr>
    <w:rPr>
      <w:sz w:val="24"/>
    </w:rPr>
  </w:style>
  <w:style w:type="paragraph" w:styleId="1">
    <w:name w:val="heading 1"/>
    <w:basedOn w:val="a2"/>
    <w:next w:val="a3"/>
    <w:link w:val="10"/>
    <w:autoRedefine/>
    <w:uiPriority w:val="9"/>
    <w:qFormat/>
    <w:rsid w:val="004B17E1"/>
    <w:pPr>
      <w:keepNext/>
      <w:keepLines/>
      <w:widowControl/>
      <w:numPr>
        <w:numId w:val="1"/>
      </w:numPr>
      <w:spacing w:before="160" w:after="160" w:line="360" w:lineRule="auto"/>
      <w:jc w:val="center"/>
      <w:outlineLvl w:val="0"/>
    </w:pPr>
    <w:rPr>
      <w:rFonts w:asciiTheme="majorHAnsi" w:eastAsiaTheme="majorEastAsia" w:hAnsiTheme="majorHAnsi"/>
      <w:bCs/>
      <w:kern w:val="44"/>
      <w:sz w:val="36"/>
      <w:szCs w:val="44"/>
    </w:rPr>
  </w:style>
  <w:style w:type="paragraph" w:styleId="2">
    <w:name w:val="heading 2"/>
    <w:basedOn w:val="a2"/>
    <w:next w:val="a3"/>
    <w:link w:val="20"/>
    <w:uiPriority w:val="9"/>
    <w:qFormat/>
    <w:rsid w:val="00210CEA"/>
    <w:pPr>
      <w:keepNext/>
      <w:keepLines/>
      <w:widowControl/>
      <w:numPr>
        <w:ilvl w:val="1"/>
        <w:numId w:val="1"/>
      </w:numPr>
      <w:spacing w:before="120" w:line="360" w:lineRule="auto"/>
      <w:jc w:val="left"/>
      <w:outlineLvl w:val="1"/>
    </w:pPr>
    <w:rPr>
      <w:rFonts w:asciiTheme="majorHAnsi" w:eastAsiaTheme="majorEastAsia" w:hAnsiTheme="majorHAnsi" w:cstheme="majorBidi"/>
      <w:bCs/>
      <w:sz w:val="30"/>
      <w:szCs w:val="32"/>
    </w:rPr>
  </w:style>
  <w:style w:type="paragraph" w:styleId="3">
    <w:name w:val="heading 3"/>
    <w:basedOn w:val="a2"/>
    <w:next w:val="a3"/>
    <w:link w:val="30"/>
    <w:uiPriority w:val="9"/>
    <w:qFormat/>
    <w:rsid w:val="00210CEA"/>
    <w:pPr>
      <w:keepNext/>
      <w:keepLines/>
      <w:widowControl/>
      <w:numPr>
        <w:ilvl w:val="2"/>
        <w:numId w:val="1"/>
      </w:numPr>
      <w:spacing w:line="360" w:lineRule="auto"/>
      <w:jc w:val="left"/>
      <w:outlineLvl w:val="2"/>
    </w:pPr>
    <w:rPr>
      <w:rFonts w:asciiTheme="majorHAnsi" w:eastAsiaTheme="majorEastAsia" w:hAnsiTheme="majorHAnsi"/>
      <w:bCs/>
      <w:sz w:val="28"/>
      <w:szCs w:val="32"/>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2"/>
    <w:link w:val="a8"/>
    <w:uiPriority w:val="99"/>
    <w:unhideWhenUsed/>
    <w:rsid w:val="00D459EE"/>
    <w:pPr>
      <w:tabs>
        <w:tab w:val="center" w:pos="4153"/>
        <w:tab w:val="right" w:pos="8306"/>
      </w:tabs>
      <w:snapToGrid w:val="0"/>
      <w:jc w:val="center"/>
    </w:pPr>
    <w:rPr>
      <w:sz w:val="18"/>
      <w:szCs w:val="18"/>
    </w:rPr>
  </w:style>
  <w:style w:type="character" w:customStyle="1" w:styleId="a8">
    <w:name w:val="页眉 字符"/>
    <w:basedOn w:val="a4"/>
    <w:link w:val="a7"/>
    <w:uiPriority w:val="99"/>
    <w:rsid w:val="00D459EE"/>
    <w:rPr>
      <w:sz w:val="18"/>
      <w:szCs w:val="18"/>
    </w:rPr>
  </w:style>
  <w:style w:type="paragraph" w:styleId="a9">
    <w:name w:val="footer"/>
    <w:basedOn w:val="a2"/>
    <w:link w:val="aa"/>
    <w:uiPriority w:val="99"/>
    <w:unhideWhenUsed/>
    <w:rsid w:val="00D459EE"/>
    <w:pPr>
      <w:tabs>
        <w:tab w:val="center" w:pos="4153"/>
        <w:tab w:val="right" w:pos="8306"/>
      </w:tabs>
      <w:snapToGrid w:val="0"/>
      <w:jc w:val="left"/>
    </w:pPr>
    <w:rPr>
      <w:sz w:val="18"/>
      <w:szCs w:val="18"/>
    </w:rPr>
  </w:style>
  <w:style w:type="character" w:customStyle="1" w:styleId="aa">
    <w:name w:val="页脚 字符"/>
    <w:basedOn w:val="a4"/>
    <w:link w:val="a9"/>
    <w:uiPriority w:val="99"/>
    <w:rsid w:val="00D459EE"/>
    <w:rPr>
      <w:sz w:val="18"/>
      <w:szCs w:val="18"/>
    </w:rPr>
  </w:style>
  <w:style w:type="paragraph" w:customStyle="1" w:styleId="a3">
    <w:name w:val="论文正文"/>
    <w:basedOn w:val="a2"/>
    <w:link w:val="ab"/>
    <w:qFormat/>
    <w:rsid w:val="00ED0BF0"/>
    <w:pPr>
      <w:spacing w:line="360" w:lineRule="auto"/>
      <w:ind w:firstLineChars="200" w:firstLine="200"/>
    </w:pPr>
  </w:style>
  <w:style w:type="character" w:customStyle="1" w:styleId="10">
    <w:name w:val="标题 1 字符"/>
    <w:basedOn w:val="a4"/>
    <w:link w:val="1"/>
    <w:uiPriority w:val="9"/>
    <w:rsid w:val="004B17E1"/>
    <w:rPr>
      <w:rFonts w:asciiTheme="majorHAnsi" w:eastAsiaTheme="majorEastAsia" w:hAnsiTheme="majorHAnsi"/>
      <w:bCs/>
      <w:kern w:val="44"/>
      <w:sz w:val="36"/>
      <w:szCs w:val="44"/>
    </w:rPr>
  </w:style>
  <w:style w:type="character" w:customStyle="1" w:styleId="20">
    <w:name w:val="标题 2 字符"/>
    <w:basedOn w:val="a4"/>
    <w:link w:val="2"/>
    <w:uiPriority w:val="9"/>
    <w:rsid w:val="001E6312"/>
    <w:rPr>
      <w:rFonts w:asciiTheme="majorHAnsi" w:eastAsiaTheme="majorEastAsia" w:hAnsiTheme="majorHAnsi" w:cstheme="majorBidi"/>
      <w:bCs/>
      <w:sz w:val="30"/>
      <w:szCs w:val="32"/>
    </w:rPr>
  </w:style>
  <w:style w:type="character" w:customStyle="1" w:styleId="30">
    <w:name w:val="标题 3 字符"/>
    <w:basedOn w:val="a4"/>
    <w:link w:val="3"/>
    <w:uiPriority w:val="9"/>
    <w:rsid w:val="002E0A15"/>
    <w:rPr>
      <w:rFonts w:asciiTheme="majorHAnsi" w:eastAsiaTheme="majorEastAsia" w:hAnsiTheme="majorHAnsi"/>
      <w:bCs/>
      <w:sz w:val="28"/>
      <w:szCs w:val="32"/>
    </w:rPr>
  </w:style>
  <w:style w:type="paragraph" w:customStyle="1" w:styleId="a0">
    <w:name w:val="图片标签"/>
    <w:basedOn w:val="a2"/>
    <w:next w:val="a3"/>
    <w:link w:val="ac"/>
    <w:uiPriority w:val="1"/>
    <w:qFormat/>
    <w:rsid w:val="00210CEA"/>
    <w:pPr>
      <w:numPr>
        <w:ilvl w:val="3"/>
        <w:numId w:val="1"/>
      </w:numPr>
      <w:spacing w:afterLines="25" w:after="25"/>
      <w:jc w:val="center"/>
    </w:pPr>
    <w:rPr>
      <w:sz w:val="21"/>
    </w:rPr>
  </w:style>
  <w:style w:type="character" w:customStyle="1" w:styleId="ac">
    <w:name w:val="图片标签 字符"/>
    <w:basedOn w:val="a4"/>
    <w:link w:val="a0"/>
    <w:uiPriority w:val="1"/>
    <w:rsid w:val="00B4249A"/>
  </w:style>
  <w:style w:type="paragraph" w:customStyle="1" w:styleId="ad">
    <w:name w:val="论文图片"/>
    <w:basedOn w:val="a2"/>
    <w:next w:val="a0"/>
    <w:link w:val="ae"/>
    <w:autoRedefine/>
    <w:uiPriority w:val="1"/>
    <w:qFormat/>
    <w:rsid w:val="00B61A55"/>
    <w:pPr>
      <w:keepNext/>
      <w:jc w:val="center"/>
    </w:pPr>
  </w:style>
  <w:style w:type="character" w:customStyle="1" w:styleId="ae">
    <w:name w:val="论文图片 字符"/>
    <w:basedOn w:val="a4"/>
    <w:link w:val="ad"/>
    <w:uiPriority w:val="1"/>
    <w:rsid w:val="00B61A55"/>
    <w:rPr>
      <w:sz w:val="24"/>
    </w:rPr>
  </w:style>
  <w:style w:type="character" w:customStyle="1" w:styleId="ab">
    <w:name w:val="论文正文 字符"/>
    <w:basedOn w:val="a4"/>
    <w:link w:val="a3"/>
    <w:rsid w:val="00A14F16"/>
    <w:rPr>
      <w:sz w:val="24"/>
    </w:rPr>
  </w:style>
  <w:style w:type="paragraph" w:customStyle="1" w:styleId="a1">
    <w:name w:val="表格标签"/>
    <w:basedOn w:val="a2"/>
    <w:next w:val="a2"/>
    <w:link w:val="af"/>
    <w:uiPriority w:val="1"/>
    <w:qFormat/>
    <w:rsid w:val="00210CEA"/>
    <w:pPr>
      <w:keepNext/>
      <w:numPr>
        <w:ilvl w:val="4"/>
        <w:numId w:val="1"/>
      </w:numPr>
      <w:spacing w:beforeLines="25" w:before="25"/>
      <w:jc w:val="center"/>
    </w:pPr>
    <w:rPr>
      <w:sz w:val="21"/>
    </w:rPr>
  </w:style>
  <w:style w:type="character" w:customStyle="1" w:styleId="af">
    <w:name w:val="表格标签 字符"/>
    <w:basedOn w:val="a4"/>
    <w:link w:val="a1"/>
    <w:uiPriority w:val="1"/>
    <w:rsid w:val="00195BD2"/>
  </w:style>
  <w:style w:type="table" w:styleId="af0">
    <w:name w:val="Table Grid"/>
    <w:basedOn w:val="a5"/>
    <w:uiPriority w:val="39"/>
    <w:rsid w:val="00896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列表样式"/>
    <w:basedOn w:val="a6"/>
    <w:uiPriority w:val="99"/>
    <w:rsid w:val="00210CEA"/>
    <w:pPr>
      <w:numPr>
        <w:numId w:val="1"/>
      </w:numPr>
    </w:pPr>
  </w:style>
  <w:style w:type="paragraph" w:styleId="TOC">
    <w:name w:val="TOC Heading"/>
    <w:basedOn w:val="1"/>
    <w:next w:val="a2"/>
    <w:uiPriority w:val="39"/>
    <w:unhideWhenUsed/>
    <w:qFormat/>
    <w:rsid w:val="0089677E"/>
    <w:pPr>
      <w:numPr>
        <w:numId w:val="0"/>
      </w:numPr>
      <w:spacing w:before="240" w:after="0" w:line="259" w:lineRule="auto"/>
      <w:jc w:val="left"/>
      <w:outlineLvl w:val="9"/>
    </w:pPr>
    <w:rPr>
      <w:rFonts w:cstheme="majorBidi"/>
      <w:bCs w:val="0"/>
      <w:color w:val="2F5496" w:themeColor="accent1" w:themeShade="BF"/>
      <w:kern w:val="0"/>
      <w:sz w:val="32"/>
      <w:szCs w:val="32"/>
      <w14:ligatures w14:val="none"/>
    </w:rPr>
  </w:style>
  <w:style w:type="paragraph" w:styleId="TOC2">
    <w:name w:val="toc 2"/>
    <w:basedOn w:val="a2"/>
    <w:next w:val="a2"/>
    <w:autoRedefine/>
    <w:uiPriority w:val="39"/>
    <w:unhideWhenUsed/>
    <w:rsid w:val="0089677E"/>
    <w:pPr>
      <w:widowControl/>
      <w:spacing w:after="100" w:line="259" w:lineRule="auto"/>
      <w:ind w:left="220"/>
      <w:jc w:val="left"/>
    </w:pPr>
    <w:rPr>
      <w:rFonts w:cs="Times New Roman"/>
      <w:kern w:val="0"/>
      <w:sz w:val="22"/>
      <w:szCs w:val="22"/>
      <w14:ligatures w14:val="none"/>
    </w:rPr>
  </w:style>
  <w:style w:type="paragraph" w:styleId="TOC1">
    <w:name w:val="toc 1"/>
    <w:basedOn w:val="a2"/>
    <w:next w:val="a2"/>
    <w:autoRedefine/>
    <w:uiPriority w:val="39"/>
    <w:unhideWhenUsed/>
    <w:rsid w:val="0089677E"/>
    <w:pPr>
      <w:widowControl/>
      <w:spacing w:after="100" w:line="259" w:lineRule="auto"/>
      <w:jc w:val="left"/>
    </w:pPr>
    <w:rPr>
      <w:rFonts w:cs="Times New Roman"/>
      <w:kern w:val="0"/>
      <w:sz w:val="22"/>
      <w:szCs w:val="22"/>
      <w14:ligatures w14:val="none"/>
    </w:rPr>
  </w:style>
  <w:style w:type="table" w:customStyle="1" w:styleId="-">
    <w:name w:val="论文表格-三线表"/>
    <w:basedOn w:val="a5"/>
    <w:uiPriority w:val="99"/>
    <w:rsid w:val="0089677E"/>
    <w:pPr>
      <w:spacing w:before="20" w:after="20"/>
      <w:jc w:val="center"/>
    </w:pPr>
    <w:tblPr>
      <w:jc w:val="center"/>
      <w:tblBorders>
        <w:bottom w:val="single" w:sz="12" w:space="0" w:color="auto"/>
      </w:tblBorders>
      <w:tblCellMar>
        <w:left w:w="0" w:type="dxa"/>
        <w:right w:w="0" w:type="dxa"/>
      </w:tblCellMar>
    </w:tblPr>
    <w:trPr>
      <w:jc w:val="center"/>
    </w:tr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styleId="TOC3">
    <w:name w:val="toc 3"/>
    <w:basedOn w:val="a2"/>
    <w:next w:val="a2"/>
    <w:autoRedefine/>
    <w:uiPriority w:val="39"/>
    <w:unhideWhenUsed/>
    <w:rsid w:val="0089677E"/>
    <w:pPr>
      <w:widowControl/>
      <w:spacing w:after="100" w:line="259" w:lineRule="auto"/>
      <w:ind w:left="440"/>
      <w:jc w:val="left"/>
    </w:pPr>
    <w:rPr>
      <w:rFonts w:cs="Times New Roman"/>
      <w:kern w:val="0"/>
      <w:sz w:val="22"/>
      <w:szCs w:val="22"/>
      <w14:ligatures w14:val="none"/>
    </w:rPr>
  </w:style>
  <w:style w:type="paragraph" w:customStyle="1" w:styleId="af1">
    <w:name w:val="论文公式"/>
    <w:basedOn w:val="a2"/>
    <w:next w:val="a3"/>
    <w:link w:val="af2"/>
    <w:qFormat/>
    <w:rsid w:val="00ED0BF0"/>
    <w:pPr>
      <w:tabs>
        <w:tab w:val="center" w:pos="4200"/>
        <w:tab w:val="right" w:pos="8400"/>
      </w:tabs>
    </w:pPr>
  </w:style>
  <w:style w:type="character" w:customStyle="1" w:styleId="af2">
    <w:name w:val="论文公式 字符"/>
    <w:basedOn w:val="ab"/>
    <w:link w:val="af1"/>
    <w:rsid w:val="00CB77C1"/>
    <w:rPr>
      <w:sz w:val="24"/>
    </w:rPr>
  </w:style>
  <w:style w:type="character" w:styleId="af3">
    <w:name w:val="Placeholder Text"/>
    <w:basedOn w:val="a4"/>
    <w:uiPriority w:val="99"/>
    <w:semiHidden/>
    <w:rsid w:val="00ED0BF0"/>
    <w:rPr>
      <w:color w:val="666666"/>
    </w:rPr>
  </w:style>
  <w:style w:type="paragraph" w:styleId="af4">
    <w:name w:val="caption"/>
    <w:basedOn w:val="a2"/>
    <w:next w:val="a2"/>
    <w:autoRedefine/>
    <w:uiPriority w:val="35"/>
    <w:unhideWhenUsed/>
    <w:qFormat/>
    <w:rsid w:val="001842D6"/>
    <w:rPr>
      <w:rFonts w:asciiTheme="majorHAnsi" w:hAnsiTheme="majorHAnsi" w:cstheme="majorBidi"/>
      <w:sz w:val="21"/>
      <w:szCs w:val="20"/>
    </w:rPr>
  </w:style>
  <w:style w:type="paragraph" w:styleId="af5">
    <w:name w:val="table of figures"/>
    <w:basedOn w:val="a2"/>
    <w:next w:val="a2"/>
    <w:uiPriority w:val="99"/>
    <w:unhideWhenUsed/>
    <w:rsid w:val="007B00AD"/>
    <w:pPr>
      <w:ind w:leftChars="200" w:left="200" w:hangingChars="200" w:hanging="200"/>
    </w:pPr>
  </w:style>
  <w:style w:type="paragraph" w:styleId="af6">
    <w:name w:val="Title"/>
    <w:basedOn w:val="a2"/>
    <w:next w:val="a2"/>
    <w:link w:val="af7"/>
    <w:uiPriority w:val="10"/>
    <w:qFormat/>
    <w:rsid w:val="000F5C52"/>
    <w:pPr>
      <w:spacing w:before="240" w:after="60"/>
      <w:jc w:val="center"/>
      <w:outlineLvl w:val="0"/>
    </w:pPr>
    <w:rPr>
      <w:rFonts w:asciiTheme="majorHAnsi" w:eastAsiaTheme="majorEastAsia" w:hAnsiTheme="majorHAnsi" w:cstheme="majorBidi"/>
      <w:b/>
      <w:bCs/>
      <w:sz w:val="32"/>
      <w:szCs w:val="32"/>
    </w:rPr>
  </w:style>
  <w:style w:type="character" w:customStyle="1" w:styleId="af7">
    <w:name w:val="标题 字符"/>
    <w:basedOn w:val="a4"/>
    <w:link w:val="af6"/>
    <w:uiPriority w:val="10"/>
    <w:rsid w:val="000F5C52"/>
    <w:rPr>
      <w:rFonts w:asciiTheme="majorHAnsi" w:eastAsiaTheme="majorEastAsia" w:hAnsiTheme="majorHAnsi" w:cstheme="majorBidi"/>
      <w:b/>
      <w:bCs/>
      <w:sz w:val="32"/>
      <w:szCs w:val="32"/>
    </w:rPr>
  </w:style>
  <w:style w:type="character" w:styleId="af8">
    <w:name w:val="annotation reference"/>
    <w:basedOn w:val="a4"/>
    <w:uiPriority w:val="99"/>
    <w:semiHidden/>
    <w:unhideWhenUsed/>
    <w:rsid w:val="00D0741C"/>
    <w:rPr>
      <w:sz w:val="21"/>
      <w:szCs w:val="21"/>
    </w:rPr>
  </w:style>
  <w:style w:type="paragraph" w:styleId="af9">
    <w:name w:val="annotation text"/>
    <w:basedOn w:val="a2"/>
    <w:link w:val="afa"/>
    <w:uiPriority w:val="99"/>
    <w:unhideWhenUsed/>
    <w:rsid w:val="00D0741C"/>
    <w:pPr>
      <w:jc w:val="left"/>
    </w:pPr>
    <w:rPr>
      <w:sz w:val="21"/>
      <w:szCs w:val="22"/>
    </w:rPr>
  </w:style>
  <w:style w:type="character" w:customStyle="1" w:styleId="afa">
    <w:name w:val="批注文字 字符"/>
    <w:basedOn w:val="a4"/>
    <w:link w:val="af9"/>
    <w:uiPriority w:val="99"/>
    <w:rsid w:val="00D0741C"/>
    <w:rPr>
      <w:szCs w:val="22"/>
    </w:rPr>
  </w:style>
  <w:style w:type="table" w:customStyle="1" w:styleId="afb">
    <w:name w:val="三线表"/>
    <w:basedOn w:val="a5"/>
    <w:uiPriority w:val="99"/>
    <w:rsid w:val="001C3F6D"/>
    <w:rPr>
      <w:rFonts w:eastAsia="微软雅黑"/>
      <w:szCs w:val="22"/>
    </w:rPr>
    <w:tblPr>
      <w:tblBorders>
        <w:top w:val="single" w:sz="12" w:space="0" w:color="auto"/>
        <w:bottom w:val="single" w:sz="12" w:space="0" w:color="auto"/>
        <w:insideH w:val="single" w:sz="6" w:space="0" w:color="auto"/>
      </w:tblBorders>
    </w:tblPr>
    <w:tblStylePr w:type="firstRow">
      <w:pPr>
        <w:wordWrap/>
        <w:spacing w:line="360" w:lineRule="exact"/>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styleId="afc">
    <w:name w:val="Strong"/>
    <w:basedOn w:val="a4"/>
    <w:uiPriority w:val="22"/>
    <w:qFormat/>
    <w:rsid w:val="00D8718D"/>
    <w:rPr>
      <w:b/>
      <w:bCs/>
    </w:rPr>
  </w:style>
  <w:style w:type="paragraph" w:styleId="afd">
    <w:name w:val="List Paragraph"/>
    <w:basedOn w:val="a2"/>
    <w:uiPriority w:val="34"/>
    <w:qFormat/>
    <w:rsid w:val="000239C7"/>
    <w:pPr>
      <w:ind w:firstLineChars="200" w:firstLine="420"/>
    </w:pPr>
    <w:rPr>
      <w:sz w:val="21"/>
      <w:szCs w:val="22"/>
      <w14:ligatures w14:val="none"/>
    </w:rPr>
  </w:style>
  <w:style w:type="table" w:customStyle="1" w:styleId="11">
    <w:name w:val="三线表1"/>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21">
    <w:name w:val="三线表2"/>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31">
    <w:name w:val="三线表3"/>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4">
    <w:name w:val="三线表4"/>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5">
    <w:name w:val="三线表5"/>
    <w:basedOn w:val="a5"/>
    <w:uiPriority w:val="99"/>
    <w:rsid w:val="0027760F"/>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6">
    <w:name w:val="三线表6"/>
    <w:basedOn w:val="a5"/>
    <w:uiPriority w:val="99"/>
    <w:rsid w:val="0027760F"/>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7">
    <w:name w:val="三线表7"/>
    <w:basedOn w:val="a5"/>
    <w:uiPriority w:val="99"/>
    <w:rsid w:val="008A473B"/>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
    <w:name w:val="网格型1"/>
    <w:basedOn w:val="a5"/>
    <w:next w:val="af0"/>
    <w:uiPriority w:val="39"/>
    <w:rsid w:val="008A473B"/>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Hyperlink"/>
    <w:basedOn w:val="a4"/>
    <w:uiPriority w:val="99"/>
    <w:unhideWhenUsed/>
    <w:rsid w:val="00B469CE"/>
    <w:rPr>
      <w:color w:val="0563C1" w:themeColor="hyperlink"/>
      <w:u w:val="single"/>
    </w:rPr>
  </w:style>
  <w:style w:type="paragraph" w:styleId="aff">
    <w:name w:val="Date"/>
    <w:basedOn w:val="a2"/>
    <w:next w:val="a2"/>
    <w:link w:val="aff0"/>
    <w:uiPriority w:val="99"/>
    <w:semiHidden/>
    <w:unhideWhenUsed/>
    <w:rsid w:val="00B469CE"/>
    <w:pPr>
      <w:ind w:leftChars="2500" w:left="100"/>
    </w:pPr>
  </w:style>
  <w:style w:type="character" w:customStyle="1" w:styleId="aff0">
    <w:name w:val="日期 字符"/>
    <w:basedOn w:val="a4"/>
    <w:link w:val="aff"/>
    <w:uiPriority w:val="99"/>
    <w:semiHidden/>
    <w:rsid w:val="00B469CE"/>
    <w:rPr>
      <w:sz w:val="24"/>
    </w:rPr>
  </w:style>
  <w:style w:type="paragraph" w:styleId="aff1">
    <w:name w:val="annotation subject"/>
    <w:basedOn w:val="af9"/>
    <w:next w:val="af9"/>
    <w:link w:val="aff2"/>
    <w:uiPriority w:val="99"/>
    <w:semiHidden/>
    <w:unhideWhenUsed/>
    <w:rsid w:val="00093729"/>
    <w:rPr>
      <w:b/>
      <w:bCs/>
      <w:sz w:val="24"/>
      <w:szCs w:val="21"/>
    </w:rPr>
  </w:style>
  <w:style w:type="character" w:customStyle="1" w:styleId="aff2">
    <w:name w:val="批注主题 字符"/>
    <w:basedOn w:val="afa"/>
    <w:link w:val="aff1"/>
    <w:uiPriority w:val="99"/>
    <w:semiHidden/>
    <w:rsid w:val="00093729"/>
    <w:rPr>
      <w:b/>
      <w:bCs/>
      <w:sz w:val="24"/>
      <w:szCs w:val="22"/>
    </w:rPr>
  </w:style>
  <w:style w:type="paragraph" w:styleId="aff3">
    <w:name w:val="Revision"/>
    <w:hidden/>
    <w:uiPriority w:val="99"/>
    <w:semiHidden/>
    <w:rsid w:val="0025534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87696">
      <w:bodyDiv w:val="1"/>
      <w:marLeft w:val="0"/>
      <w:marRight w:val="0"/>
      <w:marTop w:val="0"/>
      <w:marBottom w:val="0"/>
      <w:divBdr>
        <w:top w:val="none" w:sz="0" w:space="0" w:color="auto"/>
        <w:left w:val="none" w:sz="0" w:space="0" w:color="auto"/>
        <w:bottom w:val="none" w:sz="0" w:space="0" w:color="auto"/>
        <w:right w:val="none" w:sz="0" w:space="0" w:color="auto"/>
      </w:divBdr>
    </w:div>
    <w:div w:id="326641442">
      <w:bodyDiv w:val="1"/>
      <w:marLeft w:val="0"/>
      <w:marRight w:val="0"/>
      <w:marTop w:val="0"/>
      <w:marBottom w:val="0"/>
      <w:divBdr>
        <w:top w:val="none" w:sz="0" w:space="0" w:color="auto"/>
        <w:left w:val="none" w:sz="0" w:space="0" w:color="auto"/>
        <w:bottom w:val="none" w:sz="0" w:space="0" w:color="auto"/>
        <w:right w:val="none" w:sz="0" w:space="0" w:color="auto"/>
      </w:divBdr>
    </w:div>
    <w:div w:id="707920404">
      <w:bodyDiv w:val="1"/>
      <w:marLeft w:val="0"/>
      <w:marRight w:val="0"/>
      <w:marTop w:val="0"/>
      <w:marBottom w:val="0"/>
      <w:divBdr>
        <w:top w:val="none" w:sz="0" w:space="0" w:color="auto"/>
        <w:left w:val="none" w:sz="0" w:space="0" w:color="auto"/>
        <w:bottom w:val="none" w:sz="0" w:space="0" w:color="auto"/>
        <w:right w:val="none" w:sz="0" w:space="0" w:color="auto"/>
      </w:divBdr>
    </w:div>
    <w:div w:id="838621795">
      <w:bodyDiv w:val="1"/>
      <w:marLeft w:val="0"/>
      <w:marRight w:val="0"/>
      <w:marTop w:val="0"/>
      <w:marBottom w:val="0"/>
      <w:divBdr>
        <w:top w:val="none" w:sz="0" w:space="0" w:color="auto"/>
        <w:left w:val="none" w:sz="0" w:space="0" w:color="auto"/>
        <w:bottom w:val="none" w:sz="0" w:space="0" w:color="auto"/>
        <w:right w:val="none" w:sz="0" w:space="0" w:color="auto"/>
      </w:divBdr>
    </w:div>
    <w:div w:id="861284620">
      <w:bodyDiv w:val="1"/>
      <w:marLeft w:val="0"/>
      <w:marRight w:val="0"/>
      <w:marTop w:val="0"/>
      <w:marBottom w:val="0"/>
      <w:divBdr>
        <w:top w:val="none" w:sz="0" w:space="0" w:color="auto"/>
        <w:left w:val="none" w:sz="0" w:space="0" w:color="auto"/>
        <w:bottom w:val="none" w:sz="0" w:space="0" w:color="auto"/>
        <w:right w:val="none" w:sz="0" w:space="0" w:color="auto"/>
      </w:divBdr>
    </w:div>
    <w:div w:id="1287278053">
      <w:bodyDiv w:val="1"/>
      <w:marLeft w:val="0"/>
      <w:marRight w:val="0"/>
      <w:marTop w:val="0"/>
      <w:marBottom w:val="0"/>
      <w:divBdr>
        <w:top w:val="none" w:sz="0" w:space="0" w:color="auto"/>
        <w:left w:val="none" w:sz="0" w:space="0" w:color="auto"/>
        <w:bottom w:val="none" w:sz="0" w:space="0" w:color="auto"/>
        <w:right w:val="none" w:sz="0" w:space="0" w:color="auto"/>
      </w:divBdr>
    </w:div>
    <w:div w:id="1425107880">
      <w:bodyDiv w:val="1"/>
      <w:marLeft w:val="0"/>
      <w:marRight w:val="0"/>
      <w:marTop w:val="0"/>
      <w:marBottom w:val="0"/>
      <w:divBdr>
        <w:top w:val="none" w:sz="0" w:space="0" w:color="auto"/>
        <w:left w:val="none" w:sz="0" w:space="0" w:color="auto"/>
        <w:bottom w:val="none" w:sz="0" w:space="0" w:color="auto"/>
        <w:right w:val="none" w:sz="0" w:space="0" w:color="auto"/>
      </w:divBdr>
    </w:div>
    <w:div w:id="1611817225">
      <w:bodyDiv w:val="1"/>
      <w:marLeft w:val="0"/>
      <w:marRight w:val="0"/>
      <w:marTop w:val="0"/>
      <w:marBottom w:val="0"/>
      <w:divBdr>
        <w:top w:val="none" w:sz="0" w:space="0" w:color="auto"/>
        <w:left w:val="none" w:sz="0" w:space="0" w:color="auto"/>
        <w:bottom w:val="none" w:sz="0" w:space="0" w:color="auto"/>
        <w:right w:val="none" w:sz="0" w:space="0" w:color="auto"/>
      </w:divBdr>
    </w:div>
    <w:div w:id="1683775457">
      <w:bodyDiv w:val="1"/>
      <w:marLeft w:val="0"/>
      <w:marRight w:val="0"/>
      <w:marTop w:val="0"/>
      <w:marBottom w:val="0"/>
      <w:divBdr>
        <w:top w:val="none" w:sz="0" w:space="0" w:color="auto"/>
        <w:left w:val="none" w:sz="0" w:space="0" w:color="auto"/>
        <w:bottom w:val="none" w:sz="0" w:space="0" w:color="auto"/>
        <w:right w:val="none" w:sz="0" w:space="0" w:color="auto"/>
      </w:divBdr>
    </w:div>
    <w:div w:id="1706058523">
      <w:bodyDiv w:val="1"/>
      <w:marLeft w:val="0"/>
      <w:marRight w:val="0"/>
      <w:marTop w:val="0"/>
      <w:marBottom w:val="0"/>
      <w:divBdr>
        <w:top w:val="none" w:sz="0" w:space="0" w:color="auto"/>
        <w:left w:val="none" w:sz="0" w:space="0" w:color="auto"/>
        <w:bottom w:val="none" w:sz="0" w:space="0" w:color="auto"/>
        <w:right w:val="none" w:sz="0" w:space="0" w:color="auto"/>
      </w:divBdr>
    </w:div>
    <w:div w:id="1987737071">
      <w:bodyDiv w:val="1"/>
      <w:marLeft w:val="0"/>
      <w:marRight w:val="0"/>
      <w:marTop w:val="0"/>
      <w:marBottom w:val="0"/>
      <w:divBdr>
        <w:top w:val="none" w:sz="0" w:space="0" w:color="auto"/>
        <w:left w:val="none" w:sz="0" w:space="0" w:color="auto"/>
        <w:bottom w:val="none" w:sz="0" w:space="0" w:color="auto"/>
        <w:right w:val="none" w:sz="0" w:space="0" w:color="auto"/>
      </w:divBdr>
    </w:div>
    <w:div w:id="203360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e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image" Target="media/image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ane\Documents\Office_Template\&#31616;&#21333;&#20013;&#25991;&#35770;&#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中文小论文基本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902DACA-BC29-4873-BF09-053A60414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简单中文论文模板.dotx</Template>
  <TotalTime>691</TotalTime>
  <Pages>50</Pages>
  <Words>20112</Words>
  <Characters>24939</Characters>
  <Application>Microsoft Office Word</Application>
  <DocSecurity>0</DocSecurity>
  <Lines>2771</Lines>
  <Paragraphs>3003</Paragraphs>
  <ScaleCrop>false</ScaleCrop>
  <Company/>
  <LinksUpToDate>false</LinksUpToDate>
  <CharactersWithSpaces>42048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HeQiu Lu</dc:creator>
  <cp:keywords/>
  <dc:description/>
  <cp:lastModifiedBy>hi dollar</cp:lastModifiedBy>
  <cp:revision>4</cp:revision>
  <dcterms:created xsi:type="dcterms:W3CDTF">2025-09-23T15:30:00Z</dcterms:created>
  <dcterms:modified xsi:type="dcterms:W3CDTF">2025-09-24T02:49:00Z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